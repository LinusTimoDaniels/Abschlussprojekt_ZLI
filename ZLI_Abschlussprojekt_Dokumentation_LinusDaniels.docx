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HAnsi"/>
          <w:sz w:val="2"/>
          <w:lang w:eastAsia="en-US"/>
        </w:rPr>
        <w:id w:val="-185677331"/>
        <w:docPartObj>
          <w:docPartGallery w:val="Cover Pages"/>
          <w:docPartUnique/>
        </w:docPartObj>
      </w:sdtPr>
      <w:sdtEndPr>
        <w:rPr>
          <w:b/>
          <w:bCs/>
          <w:sz w:val="22"/>
        </w:rPr>
      </w:sdtEndPr>
      <w:sdtContent>
        <w:p w14:paraId="6D4454AD" w14:textId="50F151F3" w:rsidR="00DC2721" w:rsidRPr="00983B16" w:rsidRDefault="00DC2721">
          <w:pPr>
            <w:pStyle w:val="NoSpacing"/>
            <w:rPr>
              <w:rFonts w:cstheme="minorHAnsi"/>
              <w:sz w:val="2"/>
            </w:rPr>
          </w:pPr>
        </w:p>
        <w:p w14:paraId="71716FC6" w14:textId="6AF668F5" w:rsidR="00DC2721" w:rsidRPr="00983B16" w:rsidRDefault="00DC2721">
          <w:pPr>
            <w:rPr>
              <w:rFonts w:cstheme="minorHAnsi"/>
            </w:rPr>
          </w:pPr>
          <w:r w:rsidRPr="00983B16">
            <w:rPr>
              <w:rFonts w:cstheme="minorHAnsi"/>
              <w:noProof/>
            </w:rPr>
            <mc:AlternateContent>
              <mc:Choice Requires="wps">
                <w:drawing>
                  <wp:anchor distT="0" distB="0" distL="114300" distR="114300" simplePos="0" relativeHeight="251661312" behindDoc="0" locked="0" layoutInCell="1" allowOverlap="1" wp14:anchorId="19B270D0" wp14:editId="2BF41560">
                    <wp:simplePos x="0" y="0"/>
                    <wp:positionH relativeFrom="page">
                      <wp:align>center</wp:align>
                    </wp:positionH>
                    <wp:positionV relativeFrom="margin">
                      <wp:align>top</wp:align>
                    </wp:positionV>
                    <wp:extent cx="5943600" cy="914400"/>
                    <wp:effectExtent l="0" t="0" r="0" b="3810"/>
                    <wp:wrapNone/>
                    <wp:docPr id="62" name="Textfeld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72"/>
                                    <w:szCs w:val="72"/>
                                  </w:rPr>
                                  <w:alias w:val="Titel"/>
                                  <w:tag w:val=""/>
                                  <w:id w:val="797192764"/>
                                  <w:dataBinding w:prefixMappings="xmlns:ns0='http://purl.org/dc/elements/1.1/' xmlns:ns1='http://schemas.openxmlformats.org/package/2006/metadata/core-properties' " w:xpath="/ns1:coreProperties[1]/ns0:title[1]" w:storeItemID="{6C3C8BC8-F283-45AE-878A-BAB7291924A1}"/>
                                  <w:text/>
                                </w:sdtPr>
                                <w:sdtContent>
                                  <w:p w14:paraId="41F24DD5" w14:textId="4156DC54" w:rsidR="00DC2721" w:rsidRPr="00D62FD4" w:rsidRDefault="0048632C" w:rsidP="00D62FD4">
                                    <w:pPr>
                                      <w:pStyle w:val="NoSpacing"/>
                                      <w:jc w:val="center"/>
                                      <w:rPr>
                                        <w:rFonts w:asciiTheme="majorHAnsi" w:eastAsiaTheme="majorEastAsia" w:hAnsiTheme="majorHAnsi" w:cstheme="majorBidi"/>
                                        <w:caps/>
                                        <w:color w:val="8496B0" w:themeColor="text2" w:themeTint="99"/>
                                        <w:sz w:val="72"/>
                                        <w:szCs w:val="72"/>
                                      </w:rPr>
                                    </w:pPr>
                                    <w:r w:rsidRPr="00D62FD4">
                                      <w:rPr>
                                        <w:rFonts w:asciiTheme="majorHAnsi" w:eastAsiaTheme="majorEastAsia" w:hAnsiTheme="majorHAnsi" w:cstheme="majorBidi"/>
                                        <w:caps/>
                                        <w:color w:val="8496B0" w:themeColor="text2" w:themeTint="99"/>
                                        <w:sz w:val="72"/>
                                        <w:szCs w:val="72"/>
                                      </w:rPr>
                                      <w:t>ZLI Abschlussprojekt</w:t>
                                    </w:r>
                                  </w:p>
                                </w:sdtContent>
                              </w:sdt>
                              <w:p w14:paraId="3D85D251" w14:textId="77777777" w:rsidR="00DC2721" w:rsidRDefault="00DC27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9B270D0" id="_x0000_t202" coordsize="21600,21600" o:spt="202" path="m,l,21600r21600,l21600,xe">
                    <v:stroke joinstyle="miter"/>
                    <v:path gradientshapeok="t" o:connecttype="rect"/>
                  </v:shapetype>
                  <v:shape id="Textfeld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72"/>
                              <w:szCs w:val="72"/>
                            </w:rPr>
                            <w:alias w:val="Titel"/>
                            <w:tag w:val=""/>
                            <w:id w:val="797192764"/>
                            <w:dataBinding w:prefixMappings="xmlns:ns0='http://purl.org/dc/elements/1.1/' xmlns:ns1='http://schemas.openxmlformats.org/package/2006/metadata/core-properties' " w:xpath="/ns1:coreProperties[1]/ns0:title[1]" w:storeItemID="{6C3C8BC8-F283-45AE-878A-BAB7291924A1}"/>
                            <w:text/>
                          </w:sdtPr>
                          <w:sdtContent>
                            <w:p w14:paraId="41F24DD5" w14:textId="4156DC54" w:rsidR="00DC2721" w:rsidRPr="00D62FD4" w:rsidRDefault="0048632C" w:rsidP="00D62FD4">
                              <w:pPr>
                                <w:pStyle w:val="NoSpacing"/>
                                <w:jc w:val="center"/>
                                <w:rPr>
                                  <w:rFonts w:asciiTheme="majorHAnsi" w:eastAsiaTheme="majorEastAsia" w:hAnsiTheme="majorHAnsi" w:cstheme="majorBidi"/>
                                  <w:caps/>
                                  <w:color w:val="8496B0" w:themeColor="text2" w:themeTint="99"/>
                                  <w:sz w:val="72"/>
                                  <w:szCs w:val="72"/>
                                </w:rPr>
                              </w:pPr>
                              <w:r w:rsidRPr="00D62FD4">
                                <w:rPr>
                                  <w:rFonts w:asciiTheme="majorHAnsi" w:eastAsiaTheme="majorEastAsia" w:hAnsiTheme="majorHAnsi" w:cstheme="majorBidi"/>
                                  <w:caps/>
                                  <w:color w:val="8496B0" w:themeColor="text2" w:themeTint="99"/>
                                  <w:sz w:val="72"/>
                                  <w:szCs w:val="72"/>
                                </w:rPr>
                                <w:t>ZLI Abschlussprojekt</w:t>
                              </w:r>
                            </w:p>
                          </w:sdtContent>
                        </w:sdt>
                        <w:p w14:paraId="3D85D251" w14:textId="77777777" w:rsidR="00DC2721" w:rsidRDefault="00DC2721"/>
                      </w:txbxContent>
                    </v:textbox>
                    <w10:wrap anchorx="page" anchory="margin"/>
                  </v:shape>
                </w:pict>
              </mc:Fallback>
            </mc:AlternateContent>
          </w:r>
        </w:p>
        <w:p w14:paraId="27D9F3BF" w14:textId="0F877EEC" w:rsidR="00DC2721" w:rsidRPr="00983B16" w:rsidRDefault="001071CF">
          <w:pPr>
            <w:rPr>
              <w:rFonts w:cstheme="minorHAnsi"/>
              <w:b/>
              <w:bCs/>
            </w:rPr>
          </w:pPr>
          <w:r>
            <w:rPr>
              <w:rFonts w:cstheme="minorHAnsi"/>
              <w:noProof/>
              <w:sz w:val="2"/>
            </w:rPr>
            <w:drawing>
              <wp:anchor distT="0" distB="0" distL="114300" distR="114300" simplePos="0" relativeHeight="251667456" behindDoc="0" locked="0" layoutInCell="1" allowOverlap="1" wp14:anchorId="2E903D25" wp14:editId="52352D26">
                <wp:simplePos x="0" y="0"/>
                <wp:positionH relativeFrom="margin">
                  <wp:align>right</wp:align>
                </wp:positionH>
                <wp:positionV relativeFrom="paragraph">
                  <wp:posOffset>731520</wp:posOffset>
                </wp:positionV>
                <wp:extent cx="5731510" cy="2026920"/>
                <wp:effectExtent l="0" t="0" r="0" b="0"/>
                <wp:wrapSquare wrapText="bothSides"/>
                <wp:docPr id="481304772" name="Picture 2" descr="A picture containing graphics, font, logo,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04772" name="Picture 2" descr="A picture containing graphics, font, logo, graphic desig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2026920"/>
                        </a:xfrm>
                        <a:prstGeom prst="rect">
                          <a:avLst/>
                        </a:prstGeom>
                      </pic:spPr>
                    </pic:pic>
                  </a:graphicData>
                </a:graphic>
              </wp:anchor>
            </w:drawing>
          </w:r>
          <w:r w:rsidR="00D62FD4">
            <w:rPr>
              <w:rFonts w:cstheme="minorHAnsi"/>
              <w:b/>
              <w:bCs/>
              <w:noProof/>
            </w:rPr>
            <w:drawing>
              <wp:anchor distT="0" distB="0" distL="114300" distR="114300" simplePos="0" relativeHeight="251666432" behindDoc="0" locked="0" layoutInCell="1" allowOverlap="1" wp14:anchorId="7F66ED17" wp14:editId="5C1CE585">
                <wp:simplePos x="0" y="0"/>
                <wp:positionH relativeFrom="margin">
                  <wp:align>right</wp:align>
                </wp:positionH>
                <wp:positionV relativeFrom="paragraph">
                  <wp:posOffset>2785110</wp:posOffset>
                </wp:positionV>
                <wp:extent cx="5727700" cy="5740400"/>
                <wp:effectExtent l="0" t="0" r="6350" b="0"/>
                <wp:wrapSquare wrapText="bothSides"/>
                <wp:docPr id="14016220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 t="12859" r="226" b="17331"/>
                        <a:stretch/>
                      </pic:blipFill>
                      <pic:spPr bwMode="auto">
                        <a:xfrm>
                          <a:off x="0" y="0"/>
                          <a:ext cx="5727700" cy="574040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2721" w:rsidRPr="00983B16">
            <w:rPr>
              <w:rFonts w:cstheme="minorHAnsi"/>
              <w:b/>
              <w:bCs/>
            </w:rPr>
            <w:br w:type="page"/>
          </w:r>
        </w:p>
      </w:sdtContent>
    </w:sdt>
    <w:p w14:paraId="6F68A0C1" w14:textId="77777777" w:rsidR="00DC2721" w:rsidRPr="00983B16" w:rsidRDefault="00DC2721" w:rsidP="00C96557">
      <w:pPr>
        <w:pStyle w:val="Persberschrift2"/>
        <w:rPr>
          <w:rFonts w:cstheme="minorHAnsi"/>
        </w:rPr>
      </w:pPr>
    </w:p>
    <w:sdt>
      <w:sdtPr>
        <w:id w:val="54140662"/>
        <w:docPartObj>
          <w:docPartGallery w:val="Table of Contents"/>
          <w:docPartUnique/>
        </w:docPartObj>
      </w:sdtPr>
      <w:sdtEndPr>
        <w:rPr>
          <w:rFonts w:asciiTheme="minorHAnsi" w:eastAsiaTheme="minorHAnsi" w:hAnsiTheme="minorHAnsi" w:cstheme="minorBidi"/>
          <w:b/>
          <w:bCs/>
          <w:noProof/>
          <w:color w:val="auto"/>
          <w:sz w:val="22"/>
          <w:szCs w:val="22"/>
          <w:lang w:eastAsia="en-US"/>
        </w:rPr>
      </w:sdtEndPr>
      <w:sdtContent>
        <w:p w14:paraId="5EC4BE67" w14:textId="3AD7BDE9" w:rsidR="0098662E" w:rsidRDefault="0098662E">
          <w:pPr>
            <w:pStyle w:val="TOCHeading"/>
          </w:pPr>
          <w:r>
            <w:t>Contents</w:t>
          </w:r>
        </w:p>
        <w:p w14:paraId="35FA0340" w14:textId="4D576AF3" w:rsidR="0098662E" w:rsidRDefault="0098662E">
          <w:pPr>
            <w:pStyle w:val="TOC1"/>
            <w:tabs>
              <w:tab w:val="right" w:leader="dot" w:pos="9016"/>
            </w:tabs>
            <w:rPr>
              <w:rFonts w:eastAsiaTheme="minorEastAsia"/>
              <w:noProof/>
              <w:kern w:val="2"/>
              <w:lang w:eastAsia="de-CH"/>
              <w14:ligatures w14:val="standardContextual"/>
            </w:rPr>
          </w:pPr>
          <w:r>
            <w:fldChar w:fldCharType="begin"/>
          </w:r>
          <w:r>
            <w:instrText xml:space="preserve"> TOC \o "1-3" \h \z \u </w:instrText>
          </w:r>
          <w:r>
            <w:fldChar w:fldCharType="separate"/>
          </w:r>
          <w:hyperlink w:anchor="_Toc138941928" w:history="1">
            <w:r w:rsidRPr="009960B7">
              <w:rPr>
                <w:rStyle w:val="Hyperlink"/>
                <w:rFonts w:cstheme="minorHAnsi"/>
                <w:noProof/>
              </w:rPr>
              <w:t>Projektantrag</w:t>
            </w:r>
            <w:r>
              <w:rPr>
                <w:noProof/>
                <w:webHidden/>
              </w:rPr>
              <w:tab/>
            </w:r>
            <w:r>
              <w:rPr>
                <w:noProof/>
                <w:webHidden/>
              </w:rPr>
              <w:fldChar w:fldCharType="begin"/>
            </w:r>
            <w:r>
              <w:rPr>
                <w:noProof/>
                <w:webHidden/>
              </w:rPr>
              <w:instrText xml:space="preserve"> PAGEREF _Toc138941928 \h </w:instrText>
            </w:r>
            <w:r>
              <w:rPr>
                <w:noProof/>
                <w:webHidden/>
              </w:rPr>
            </w:r>
            <w:r>
              <w:rPr>
                <w:noProof/>
                <w:webHidden/>
              </w:rPr>
              <w:fldChar w:fldCharType="separate"/>
            </w:r>
            <w:r>
              <w:rPr>
                <w:noProof/>
                <w:webHidden/>
              </w:rPr>
              <w:t>3</w:t>
            </w:r>
            <w:r>
              <w:rPr>
                <w:noProof/>
                <w:webHidden/>
              </w:rPr>
              <w:fldChar w:fldCharType="end"/>
            </w:r>
          </w:hyperlink>
        </w:p>
        <w:p w14:paraId="535B8AA3" w14:textId="5B517390" w:rsidR="0098662E" w:rsidRDefault="0098662E">
          <w:pPr>
            <w:pStyle w:val="TOC1"/>
            <w:tabs>
              <w:tab w:val="right" w:leader="dot" w:pos="9016"/>
            </w:tabs>
            <w:rPr>
              <w:rFonts w:eastAsiaTheme="minorEastAsia"/>
              <w:noProof/>
              <w:kern w:val="2"/>
              <w:lang w:eastAsia="de-CH"/>
              <w14:ligatures w14:val="standardContextual"/>
            </w:rPr>
          </w:pPr>
          <w:hyperlink w:anchor="_Toc138941929" w:history="1">
            <w:r w:rsidRPr="009960B7">
              <w:rPr>
                <w:rStyle w:val="Hyperlink"/>
                <w:noProof/>
              </w:rPr>
              <w:t>Konzeption</w:t>
            </w:r>
            <w:r>
              <w:rPr>
                <w:noProof/>
                <w:webHidden/>
              </w:rPr>
              <w:tab/>
            </w:r>
            <w:r>
              <w:rPr>
                <w:noProof/>
                <w:webHidden/>
              </w:rPr>
              <w:fldChar w:fldCharType="begin"/>
            </w:r>
            <w:r>
              <w:rPr>
                <w:noProof/>
                <w:webHidden/>
              </w:rPr>
              <w:instrText xml:space="preserve"> PAGEREF _Toc138941929 \h </w:instrText>
            </w:r>
            <w:r>
              <w:rPr>
                <w:noProof/>
                <w:webHidden/>
              </w:rPr>
            </w:r>
            <w:r>
              <w:rPr>
                <w:noProof/>
                <w:webHidden/>
              </w:rPr>
              <w:fldChar w:fldCharType="separate"/>
            </w:r>
            <w:r>
              <w:rPr>
                <w:noProof/>
                <w:webHidden/>
              </w:rPr>
              <w:t>4</w:t>
            </w:r>
            <w:r>
              <w:rPr>
                <w:noProof/>
                <w:webHidden/>
              </w:rPr>
              <w:fldChar w:fldCharType="end"/>
            </w:r>
          </w:hyperlink>
        </w:p>
        <w:p w14:paraId="79E267A1" w14:textId="71806613" w:rsidR="0098662E" w:rsidRDefault="0098662E">
          <w:pPr>
            <w:pStyle w:val="TOC2"/>
            <w:tabs>
              <w:tab w:val="right" w:leader="dot" w:pos="9016"/>
            </w:tabs>
            <w:rPr>
              <w:rFonts w:eastAsiaTheme="minorEastAsia"/>
              <w:noProof/>
              <w:kern w:val="2"/>
              <w:lang w:eastAsia="de-CH"/>
              <w14:ligatures w14:val="standardContextual"/>
            </w:rPr>
          </w:pPr>
          <w:hyperlink w:anchor="_Toc138941930" w:history="1">
            <w:r w:rsidRPr="009960B7">
              <w:rPr>
                <w:rStyle w:val="Hyperlink"/>
                <w:rFonts w:eastAsia="Times New Roman"/>
                <w:noProof/>
                <w:lang w:eastAsia="de-CH"/>
              </w:rPr>
              <w:t>Idee</w:t>
            </w:r>
            <w:r>
              <w:rPr>
                <w:noProof/>
                <w:webHidden/>
              </w:rPr>
              <w:tab/>
            </w:r>
            <w:r>
              <w:rPr>
                <w:noProof/>
                <w:webHidden/>
              </w:rPr>
              <w:fldChar w:fldCharType="begin"/>
            </w:r>
            <w:r>
              <w:rPr>
                <w:noProof/>
                <w:webHidden/>
              </w:rPr>
              <w:instrText xml:space="preserve"> PAGEREF _Toc138941930 \h </w:instrText>
            </w:r>
            <w:r>
              <w:rPr>
                <w:noProof/>
                <w:webHidden/>
              </w:rPr>
            </w:r>
            <w:r>
              <w:rPr>
                <w:noProof/>
                <w:webHidden/>
              </w:rPr>
              <w:fldChar w:fldCharType="separate"/>
            </w:r>
            <w:r>
              <w:rPr>
                <w:noProof/>
                <w:webHidden/>
              </w:rPr>
              <w:t>4</w:t>
            </w:r>
            <w:r>
              <w:rPr>
                <w:noProof/>
                <w:webHidden/>
              </w:rPr>
              <w:fldChar w:fldCharType="end"/>
            </w:r>
          </w:hyperlink>
        </w:p>
        <w:p w14:paraId="7DAE7236" w14:textId="425C87CA" w:rsidR="0098662E" w:rsidRDefault="0098662E">
          <w:pPr>
            <w:pStyle w:val="TOC2"/>
            <w:tabs>
              <w:tab w:val="right" w:leader="dot" w:pos="9016"/>
            </w:tabs>
            <w:rPr>
              <w:rFonts w:eastAsiaTheme="minorEastAsia"/>
              <w:noProof/>
              <w:kern w:val="2"/>
              <w:lang w:eastAsia="de-CH"/>
              <w14:ligatures w14:val="standardContextual"/>
            </w:rPr>
          </w:pPr>
          <w:hyperlink w:anchor="_Toc138941931" w:history="1">
            <w:r w:rsidRPr="009960B7">
              <w:rPr>
                <w:rStyle w:val="Hyperlink"/>
                <w:rFonts w:eastAsia="Times New Roman"/>
                <w:noProof/>
                <w:lang w:eastAsia="de-CH"/>
              </w:rPr>
              <w:t>Use Cases</w:t>
            </w:r>
            <w:r>
              <w:rPr>
                <w:noProof/>
                <w:webHidden/>
              </w:rPr>
              <w:tab/>
            </w:r>
            <w:r>
              <w:rPr>
                <w:noProof/>
                <w:webHidden/>
              </w:rPr>
              <w:fldChar w:fldCharType="begin"/>
            </w:r>
            <w:r>
              <w:rPr>
                <w:noProof/>
                <w:webHidden/>
              </w:rPr>
              <w:instrText xml:space="preserve"> PAGEREF _Toc138941931 \h </w:instrText>
            </w:r>
            <w:r>
              <w:rPr>
                <w:noProof/>
                <w:webHidden/>
              </w:rPr>
            </w:r>
            <w:r>
              <w:rPr>
                <w:noProof/>
                <w:webHidden/>
              </w:rPr>
              <w:fldChar w:fldCharType="separate"/>
            </w:r>
            <w:r>
              <w:rPr>
                <w:noProof/>
                <w:webHidden/>
              </w:rPr>
              <w:t>5</w:t>
            </w:r>
            <w:r>
              <w:rPr>
                <w:noProof/>
                <w:webHidden/>
              </w:rPr>
              <w:fldChar w:fldCharType="end"/>
            </w:r>
          </w:hyperlink>
        </w:p>
        <w:p w14:paraId="28608305" w14:textId="260A82F7" w:rsidR="0098662E" w:rsidRDefault="0098662E">
          <w:pPr>
            <w:pStyle w:val="TOC2"/>
            <w:tabs>
              <w:tab w:val="right" w:leader="dot" w:pos="9016"/>
            </w:tabs>
            <w:rPr>
              <w:rFonts w:eastAsiaTheme="minorEastAsia"/>
              <w:noProof/>
              <w:kern w:val="2"/>
              <w:lang w:eastAsia="de-CH"/>
              <w14:ligatures w14:val="standardContextual"/>
            </w:rPr>
          </w:pPr>
          <w:hyperlink w:anchor="_Toc138941932" w:history="1">
            <w:r w:rsidRPr="009960B7">
              <w:rPr>
                <w:rStyle w:val="Hyperlink"/>
                <w:rFonts w:eastAsia="Times New Roman"/>
                <w:noProof/>
                <w:lang w:eastAsia="de-CH"/>
              </w:rPr>
              <w:t>Risiken</w:t>
            </w:r>
            <w:r>
              <w:rPr>
                <w:noProof/>
                <w:webHidden/>
              </w:rPr>
              <w:tab/>
            </w:r>
            <w:r>
              <w:rPr>
                <w:noProof/>
                <w:webHidden/>
              </w:rPr>
              <w:fldChar w:fldCharType="begin"/>
            </w:r>
            <w:r>
              <w:rPr>
                <w:noProof/>
                <w:webHidden/>
              </w:rPr>
              <w:instrText xml:space="preserve"> PAGEREF _Toc138941932 \h </w:instrText>
            </w:r>
            <w:r>
              <w:rPr>
                <w:noProof/>
                <w:webHidden/>
              </w:rPr>
            </w:r>
            <w:r>
              <w:rPr>
                <w:noProof/>
                <w:webHidden/>
              </w:rPr>
              <w:fldChar w:fldCharType="separate"/>
            </w:r>
            <w:r>
              <w:rPr>
                <w:noProof/>
                <w:webHidden/>
              </w:rPr>
              <w:t>5</w:t>
            </w:r>
            <w:r>
              <w:rPr>
                <w:noProof/>
                <w:webHidden/>
              </w:rPr>
              <w:fldChar w:fldCharType="end"/>
            </w:r>
          </w:hyperlink>
        </w:p>
        <w:p w14:paraId="198F24F8" w14:textId="0B484E21" w:rsidR="0098662E" w:rsidRDefault="0098662E">
          <w:pPr>
            <w:pStyle w:val="TOC2"/>
            <w:tabs>
              <w:tab w:val="right" w:leader="dot" w:pos="9016"/>
            </w:tabs>
            <w:rPr>
              <w:rFonts w:eastAsiaTheme="minorEastAsia"/>
              <w:noProof/>
              <w:kern w:val="2"/>
              <w:lang w:eastAsia="de-CH"/>
              <w14:ligatures w14:val="standardContextual"/>
            </w:rPr>
          </w:pPr>
          <w:hyperlink w:anchor="_Toc138941933" w:history="1">
            <w:r w:rsidRPr="009960B7">
              <w:rPr>
                <w:rStyle w:val="Hyperlink"/>
                <w:rFonts w:eastAsia="Times New Roman"/>
                <w:noProof/>
                <w:lang w:eastAsia="de-CH"/>
              </w:rPr>
              <w:t>Wireframe</w:t>
            </w:r>
            <w:r>
              <w:rPr>
                <w:noProof/>
                <w:webHidden/>
              </w:rPr>
              <w:tab/>
            </w:r>
            <w:r>
              <w:rPr>
                <w:noProof/>
                <w:webHidden/>
              </w:rPr>
              <w:fldChar w:fldCharType="begin"/>
            </w:r>
            <w:r>
              <w:rPr>
                <w:noProof/>
                <w:webHidden/>
              </w:rPr>
              <w:instrText xml:space="preserve"> PAGEREF _Toc138941933 \h </w:instrText>
            </w:r>
            <w:r>
              <w:rPr>
                <w:noProof/>
                <w:webHidden/>
              </w:rPr>
            </w:r>
            <w:r>
              <w:rPr>
                <w:noProof/>
                <w:webHidden/>
              </w:rPr>
              <w:fldChar w:fldCharType="separate"/>
            </w:r>
            <w:r>
              <w:rPr>
                <w:noProof/>
                <w:webHidden/>
              </w:rPr>
              <w:t>5</w:t>
            </w:r>
            <w:r>
              <w:rPr>
                <w:noProof/>
                <w:webHidden/>
              </w:rPr>
              <w:fldChar w:fldCharType="end"/>
            </w:r>
          </w:hyperlink>
        </w:p>
        <w:p w14:paraId="238A02E1" w14:textId="20958317" w:rsidR="0098662E" w:rsidRDefault="0098662E">
          <w:pPr>
            <w:pStyle w:val="TOC3"/>
            <w:tabs>
              <w:tab w:val="right" w:leader="dot" w:pos="9016"/>
            </w:tabs>
            <w:rPr>
              <w:rFonts w:eastAsiaTheme="minorEastAsia"/>
              <w:noProof/>
              <w:kern w:val="2"/>
              <w:lang w:eastAsia="de-CH"/>
              <w14:ligatures w14:val="standardContextual"/>
            </w:rPr>
          </w:pPr>
          <w:hyperlink w:anchor="_Toc138941934" w:history="1">
            <w:r w:rsidRPr="009960B7">
              <w:rPr>
                <w:rStyle w:val="Hyperlink"/>
                <w:noProof/>
              </w:rPr>
              <w:t>Home Page</w:t>
            </w:r>
            <w:r>
              <w:rPr>
                <w:noProof/>
                <w:webHidden/>
              </w:rPr>
              <w:tab/>
            </w:r>
            <w:r>
              <w:rPr>
                <w:noProof/>
                <w:webHidden/>
              </w:rPr>
              <w:fldChar w:fldCharType="begin"/>
            </w:r>
            <w:r>
              <w:rPr>
                <w:noProof/>
                <w:webHidden/>
              </w:rPr>
              <w:instrText xml:space="preserve"> PAGEREF _Toc138941934 \h </w:instrText>
            </w:r>
            <w:r>
              <w:rPr>
                <w:noProof/>
                <w:webHidden/>
              </w:rPr>
            </w:r>
            <w:r>
              <w:rPr>
                <w:noProof/>
                <w:webHidden/>
              </w:rPr>
              <w:fldChar w:fldCharType="separate"/>
            </w:r>
            <w:r>
              <w:rPr>
                <w:noProof/>
                <w:webHidden/>
              </w:rPr>
              <w:t>5</w:t>
            </w:r>
            <w:r>
              <w:rPr>
                <w:noProof/>
                <w:webHidden/>
              </w:rPr>
              <w:fldChar w:fldCharType="end"/>
            </w:r>
          </w:hyperlink>
        </w:p>
        <w:p w14:paraId="009D41D7" w14:textId="4E229CAF" w:rsidR="0098662E" w:rsidRDefault="0098662E">
          <w:pPr>
            <w:pStyle w:val="TOC3"/>
            <w:tabs>
              <w:tab w:val="right" w:leader="dot" w:pos="9016"/>
            </w:tabs>
            <w:rPr>
              <w:rFonts w:eastAsiaTheme="minorEastAsia"/>
              <w:noProof/>
              <w:kern w:val="2"/>
              <w:lang w:eastAsia="de-CH"/>
              <w14:ligatures w14:val="standardContextual"/>
            </w:rPr>
          </w:pPr>
          <w:hyperlink w:anchor="_Toc138941935" w:history="1">
            <w:r w:rsidRPr="009960B7">
              <w:rPr>
                <w:rStyle w:val="Hyperlink"/>
                <w:rFonts w:eastAsia="Times New Roman"/>
                <w:noProof/>
                <w:lang w:eastAsia="de-CH"/>
              </w:rPr>
              <w:t>Recipe Single View</w:t>
            </w:r>
            <w:r>
              <w:rPr>
                <w:noProof/>
                <w:webHidden/>
              </w:rPr>
              <w:tab/>
            </w:r>
            <w:r>
              <w:rPr>
                <w:noProof/>
                <w:webHidden/>
              </w:rPr>
              <w:fldChar w:fldCharType="begin"/>
            </w:r>
            <w:r>
              <w:rPr>
                <w:noProof/>
                <w:webHidden/>
              </w:rPr>
              <w:instrText xml:space="preserve"> PAGEREF _Toc138941935 \h </w:instrText>
            </w:r>
            <w:r>
              <w:rPr>
                <w:noProof/>
                <w:webHidden/>
              </w:rPr>
            </w:r>
            <w:r>
              <w:rPr>
                <w:noProof/>
                <w:webHidden/>
              </w:rPr>
              <w:fldChar w:fldCharType="separate"/>
            </w:r>
            <w:r>
              <w:rPr>
                <w:noProof/>
                <w:webHidden/>
              </w:rPr>
              <w:t>6</w:t>
            </w:r>
            <w:r>
              <w:rPr>
                <w:noProof/>
                <w:webHidden/>
              </w:rPr>
              <w:fldChar w:fldCharType="end"/>
            </w:r>
          </w:hyperlink>
        </w:p>
        <w:p w14:paraId="2BF38F40" w14:textId="52C325DF" w:rsidR="0098662E" w:rsidRDefault="0098662E">
          <w:pPr>
            <w:pStyle w:val="TOC3"/>
            <w:tabs>
              <w:tab w:val="right" w:leader="dot" w:pos="9016"/>
            </w:tabs>
            <w:rPr>
              <w:rFonts w:eastAsiaTheme="minorEastAsia"/>
              <w:noProof/>
              <w:kern w:val="2"/>
              <w:lang w:eastAsia="de-CH"/>
              <w14:ligatures w14:val="standardContextual"/>
            </w:rPr>
          </w:pPr>
          <w:hyperlink w:anchor="_Toc138941936" w:history="1">
            <w:r w:rsidRPr="009960B7">
              <w:rPr>
                <w:rStyle w:val="Hyperlink"/>
                <w:rFonts w:eastAsia="Times New Roman"/>
                <w:noProof/>
                <w:lang w:eastAsia="de-CH"/>
              </w:rPr>
              <w:t>Nutrition Plan</w:t>
            </w:r>
            <w:r>
              <w:rPr>
                <w:noProof/>
                <w:webHidden/>
              </w:rPr>
              <w:tab/>
            </w:r>
            <w:r>
              <w:rPr>
                <w:noProof/>
                <w:webHidden/>
              </w:rPr>
              <w:fldChar w:fldCharType="begin"/>
            </w:r>
            <w:r>
              <w:rPr>
                <w:noProof/>
                <w:webHidden/>
              </w:rPr>
              <w:instrText xml:space="preserve"> PAGEREF _Toc138941936 \h </w:instrText>
            </w:r>
            <w:r>
              <w:rPr>
                <w:noProof/>
                <w:webHidden/>
              </w:rPr>
            </w:r>
            <w:r>
              <w:rPr>
                <w:noProof/>
                <w:webHidden/>
              </w:rPr>
              <w:fldChar w:fldCharType="separate"/>
            </w:r>
            <w:r>
              <w:rPr>
                <w:noProof/>
                <w:webHidden/>
              </w:rPr>
              <w:t>6</w:t>
            </w:r>
            <w:r>
              <w:rPr>
                <w:noProof/>
                <w:webHidden/>
              </w:rPr>
              <w:fldChar w:fldCharType="end"/>
            </w:r>
          </w:hyperlink>
        </w:p>
        <w:p w14:paraId="39CB624B" w14:textId="534DA1D1" w:rsidR="0098662E" w:rsidRDefault="0098662E">
          <w:pPr>
            <w:pStyle w:val="TOC2"/>
            <w:tabs>
              <w:tab w:val="right" w:leader="dot" w:pos="9016"/>
            </w:tabs>
            <w:rPr>
              <w:rFonts w:eastAsiaTheme="minorEastAsia"/>
              <w:noProof/>
              <w:kern w:val="2"/>
              <w:lang w:eastAsia="de-CH"/>
              <w14:ligatures w14:val="standardContextual"/>
            </w:rPr>
          </w:pPr>
          <w:hyperlink w:anchor="_Toc138941937" w:history="1">
            <w:r w:rsidRPr="009960B7">
              <w:rPr>
                <w:rStyle w:val="Hyperlink"/>
                <w:rFonts w:eastAsia="Times New Roman"/>
                <w:noProof/>
                <w:lang w:eastAsia="de-CH"/>
              </w:rPr>
              <w:t>Klassendiagramm Struktur</w:t>
            </w:r>
            <w:r>
              <w:rPr>
                <w:noProof/>
                <w:webHidden/>
              </w:rPr>
              <w:tab/>
            </w:r>
            <w:r>
              <w:rPr>
                <w:noProof/>
                <w:webHidden/>
              </w:rPr>
              <w:fldChar w:fldCharType="begin"/>
            </w:r>
            <w:r>
              <w:rPr>
                <w:noProof/>
                <w:webHidden/>
              </w:rPr>
              <w:instrText xml:space="preserve"> PAGEREF _Toc138941937 \h </w:instrText>
            </w:r>
            <w:r>
              <w:rPr>
                <w:noProof/>
                <w:webHidden/>
              </w:rPr>
            </w:r>
            <w:r>
              <w:rPr>
                <w:noProof/>
                <w:webHidden/>
              </w:rPr>
              <w:fldChar w:fldCharType="separate"/>
            </w:r>
            <w:r>
              <w:rPr>
                <w:noProof/>
                <w:webHidden/>
              </w:rPr>
              <w:t>8</w:t>
            </w:r>
            <w:r>
              <w:rPr>
                <w:noProof/>
                <w:webHidden/>
              </w:rPr>
              <w:fldChar w:fldCharType="end"/>
            </w:r>
          </w:hyperlink>
        </w:p>
        <w:p w14:paraId="4A86A6A2" w14:textId="7CFFFFD6" w:rsidR="0098662E" w:rsidRDefault="0098662E">
          <w:pPr>
            <w:pStyle w:val="TOC2"/>
            <w:tabs>
              <w:tab w:val="right" w:leader="dot" w:pos="9016"/>
            </w:tabs>
            <w:rPr>
              <w:rFonts w:eastAsiaTheme="minorEastAsia"/>
              <w:noProof/>
              <w:kern w:val="2"/>
              <w:lang w:eastAsia="de-CH"/>
              <w14:ligatures w14:val="standardContextual"/>
            </w:rPr>
          </w:pPr>
          <w:hyperlink w:anchor="_Toc138941938" w:history="1">
            <w:r w:rsidRPr="009960B7">
              <w:rPr>
                <w:rStyle w:val="Hyperlink"/>
                <w:rFonts w:eastAsia="Times New Roman"/>
                <w:noProof/>
                <w:lang w:eastAsia="de-CH"/>
              </w:rPr>
              <w:t>Flow Chart User Access</w:t>
            </w:r>
            <w:r>
              <w:rPr>
                <w:noProof/>
                <w:webHidden/>
              </w:rPr>
              <w:tab/>
            </w:r>
            <w:r>
              <w:rPr>
                <w:noProof/>
                <w:webHidden/>
              </w:rPr>
              <w:fldChar w:fldCharType="begin"/>
            </w:r>
            <w:r>
              <w:rPr>
                <w:noProof/>
                <w:webHidden/>
              </w:rPr>
              <w:instrText xml:space="preserve"> PAGEREF _Toc138941938 \h </w:instrText>
            </w:r>
            <w:r>
              <w:rPr>
                <w:noProof/>
                <w:webHidden/>
              </w:rPr>
            </w:r>
            <w:r>
              <w:rPr>
                <w:noProof/>
                <w:webHidden/>
              </w:rPr>
              <w:fldChar w:fldCharType="separate"/>
            </w:r>
            <w:r>
              <w:rPr>
                <w:noProof/>
                <w:webHidden/>
              </w:rPr>
              <w:t>9</w:t>
            </w:r>
            <w:r>
              <w:rPr>
                <w:noProof/>
                <w:webHidden/>
              </w:rPr>
              <w:fldChar w:fldCharType="end"/>
            </w:r>
          </w:hyperlink>
        </w:p>
        <w:p w14:paraId="2AB36CAB" w14:textId="13E82285" w:rsidR="0098662E" w:rsidRDefault="0098662E">
          <w:pPr>
            <w:pStyle w:val="TOC2"/>
            <w:tabs>
              <w:tab w:val="right" w:leader="dot" w:pos="9016"/>
            </w:tabs>
            <w:rPr>
              <w:rFonts w:eastAsiaTheme="minorEastAsia"/>
              <w:noProof/>
              <w:kern w:val="2"/>
              <w:lang w:eastAsia="de-CH"/>
              <w14:ligatures w14:val="standardContextual"/>
            </w:rPr>
          </w:pPr>
          <w:hyperlink w:anchor="_Toc138941939" w:history="1">
            <w:r w:rsidRPr="009960B7">
              <w:rPr>
                <w:rStyle w:val="Hyperlink"/>
                <w:rFonts w:eastAsia="Times New Roman"/>
                <w:noProof/>
                <w:lang w:eastAsia="de-CH"/>
              </w:rPr>
              <w:t>Technologien</w:t>
            </w:r>
            <w:r>
              <w:rPr>
                <w:noProof/>
                <w:webHidden/>
              </w:rPr>
              <w:tab/>
            </w:r>
            <w:r>
              <w:rPr>
                <w:noProof/>
                <w:webHidden/>
              </w:rPr>
              <w:fldChar w:fldCharType="begin"/>
            </w:r>
            <w:r>
              <w:rPr>
                <w:noProof/>
                <w:webHidden/>
              </w:rPr>
              <w:instrText xml:space="preserve"> PAGEREF _Toc138941939 \h </w:instrText>
            </w:r>
            <w:r>
              <w:rPr>
                <w:noProof/>
                <w:webHidden/>
              </w:rPr>
            </w:r>
            <w:r>
              <w:rPr>
                <w:noProof/>
                <w:webHidden/>
              </w:rPr>
              <w:fldChar w:fldCharType="separate"/>
            </w:r>
            <w:r>
              <w:rPr>
                <w:noProof/>
                <w:webHidden/>
              </w:rPr>
              <w:t>10</w:t>
            </w:r>
            <w:r>
              <w:rPr>
                <w:noProof/>
                <w:webHidden/>
              </w:rPr>
              <w:fldChar w:fldCharType="end"/>
            </w:r>
          </w:hyperlink>
        </w:p>
        <w:p w14:paraId="405CB177" w14:textId="01CFD16D" w:rsidR="0098662E" w:rsidRDefault="0098662E">
          <w:pPr>
            <w:pStyle w:val="TOC2"/>
            <w:tabs>
              <w:tab w:val="right" w:leader="dot" w:pos="9016"/>
            </w:tabs>
            <w:rPr>
              <w:rFonts w:eastAsiaTheme="minorEastAsia"/>
              <w:noProof/>
              <w:kern w:val="2"/>
              <w:lang w:eastAsia="de-CH"/>
              <w14:ligatures w14:val="standardContextual"/>
            </w:rPr>
          </w:pPr>
          <w:hyperlink w:anchor="_Toc138941940" w:history="1">
            <w:r w:rsidRPr="009960B7">
              <w:rPr>
                <w:rStyle w:val="Hyperlink"/>
                <w:rFonts w:eastAsia="Times New Roman"/>
                <w:noProof/>
                <w:lang w:eastAsia="de-CH"/>
              </w:rPr>
              <w:t>Neu</w:t>
            </w:r>
            <w:r>
              <w:rPr>
                <w:noProof/>
                <w:webHidden/>
              </w:rPr>
              <w:tab/>
            </w:r>
            <w:r>
              <w:rPr>
                <w:noProof/>
                <w:webHidden/>
              </w:rPr>
              <w:fldChar w:fldCharType="begin"/>
            </w:r>
            <w:r>
              <w:rPr>
                <w:noProof/>
                <w:webHidden/>
              </w:rPr>
              <w:instrText xml:space="preserve"> PAGEREF _Toc138941940 \h </w:instrText>
            </w:r>
            <w:r>
              <w:rPr>
                <w:noProof/>
                <w:webHidden/>
              </w:rPr>
            </w:r>
            <w:r>
              <w:rPr>
                <w:noProof/>
                <w:webHidden/>
              </w:rPr>
              <w:fldChar w:fldCharType="separate"/>
            </w:r>
            <w:r>
              <w:rPr>
                <w:noProof/>
                <w:webHidden/>
              </w:rPr>
              <w:t>10</w:t>
            </w:r>
            <w:r>
              <w:rPr>
                <w:noProof/>
                <w:webHidden/>
              </w:rPr>
              <w:fldChar w:fldCharType="end"/>
            </w:r>
          </w:hyperlink>
        </w:p>
        <w:p w14:paraId="3F10F7CD" w14:textId="392C7A89" w:rsidR="0098662E" w:rsidRDefault="0098662E">
          <w:pPr>
            <w:pStyle w:val="TOC2"/>
            <w:tabs>
              <w:tab w:val="right" w:leader="dot" w:pos="9016"/>
            </w:tabs>
            <w:rPr>
              <w:rFonts w:eastAsiaTheme="minorEastAsia"/>
              <w:noProof/>
              <w:kern w:val="2"/>
              <w:lang w:eastAsia="de-CH"/>
              <w14:ligatures w14:val="standardContextual"/>
            </w:rPr>
          </w:pPr>
          <w:hyperlink w:anchor="_Toc138941941" w:history="1">
            <w:r w:rsidRPr="009960B7">
              <w:rPr>
                <w:rStyle w:val="Hyperlink"/>
                <w:rFonts w:eastAsia="Times New Roman"/>
                <w:noProof/>
                <w:lang w:eastAsia="de-CH"/>
              </w:rPr>
              <w:t>Arbeitspakete</w:t>
            </w:r>
            <w:r>
              <w:rPr>
                <w:noProof/>
                <w:webHidden/>
              </w:rPr>
              <w:tab/>
            </w:r>
            <w:r>
              <w:rPr>
                <w:noProof/>
                <w:webHidden/>
              </w:rPr>
              <w:fldChar w:fldCharType="begin"/>
            </w:r>
            <w:r>
              <w:rPr>
                <w:noProof/>
                <w:webHidden/>
              </w:rPr>
              <w:instrText xml:space="preserve"> PAGEREF _Toc138941941 \h </w:instrText>
            </w:r>
            <w:r>
              <w:rPr>
                <w:noProof/>
                <w:webHidden/>
              </w:rPr>
            </w:r>
            <w:r>
              <w:rPr>
                <w:noProof/>
                <w:webHidden/>
              </w:rPr>
              <w:fldChar w:fldCharType="separate"/>
            </w:r>
            <w:r>
              <w:rPr>
                <w:noProof/>
                <w:webHidden/>
              </w:rPr>
              <w:t>10</w:t>
            </w:r>
            <w:r>
              <w:rPr>
                <w:noProof/>
                <w:webHidden/>
              </w:rPr>
              <w:fldChar w:fldCharType="end"/>
            </w:r>
          </w:hyperlink>
        </w:p>
        <w:p w14:paraId="08FF3796" w14:textId="7995D247" w:rsidR="0098662E" w:rsidRDefault="0098662E">
          <w:pPr>
            <w:pStyle w:val="TOC1"/>
            <w:tabs>
              <w:tab w:val="right" w:leader="dot" w:pos="9016"/>
            </w:tabs>
            <w:rPr>
              <w:rFonts w:eastAsiaTheme="minorEastAsia"/>
              <w:noProof/>
              <w:kern w:val="2"/>
              <w:lang w:eastAsia="de-CH"/>
              <w14:ligatures w14:val="standardContextual"/>
            </w:rPr>
          </w:pPr>
          <w:hyperlink w:anchor="_Toc138941942" w:history="1">
            <w:r w:rsidRPr="009960B7">
              <w:rPr>
                <w:rStyle w:val="Hyperlink"/>
                <w:rFonts w:cstheme="minorHAnsi"/>
                <w:noProof/>
              </w:rPr>
              <w:t>Planänderungen</w:t>
            </w:r>
            <w:r>
              <w:rPr>
                <w:noProof/>
                <w:webHidden/>
              </w:rPr>
              <w:tab/>
            </w:r>
            <w:r>
              <w:rPr>
                <w:noProof/>
                <w:webHidden/>
              </w:rPr>
              <w:fldChar w:fldCharType="begin"/>
            </w:r>
            <w:r>
              <w:rPr>
                <w:noProof/>
                <w:webHidden/>
              </w:rPr>
              <w:instrText xml:space="preserve"> PAGEREF _Toc138941942 \h </w:instrText>
            </w:r>
            <w:r>
              <w:rPr>
                <w:noProof/>
                <w:webHidden/>
              </w:rPr>
            </w:r>
            <w:r>
              <w:rPr>
                <w:noProof/>
                <w:webHidden/>
              </w:rPr>
              <w:fldChar w:fldCharType="separate"/>
            </w:r>
            <w:r>
              <w:rPr>
                <w:noProof/>
                <w:webHidden/>
              </w:rPr>
              <w:t>11</w:t>
            </w:r>
            <w:r>
              <w:rPr>
                <w:noProof/>
                <w:webHidden/>
              </w:rPr>
              <w:fldChar w:fldCharType="end"/>
            </w:r>
          </w:hyperlink>
        </w:p>
        <w:p w14:paraId="42042D3D" w14:textId="5BB0C32B" w:rsidR="0098662E" w:rsidRDefault="0098662E">
          <w:pPr>
            <w:pStyle w:val="TOC1"/>
            <w:tabs>
              <w:tab w:val="right" w:leader="dot" w:pos="9016"/>
            </w:tabs>
            <w:rPr>
              <w:rFonts w:eastAsiaTheme="minorEastAsia"/>
              <w:noProof/>
              <w:kern w:val="2"/>
              <w:lang w:eastAsia="de-CH"/>
              <w14:ligatures w14:val="standardContextual"/>
            </w:rPr>
          </w:pPr>
          <w:hyperlink w:anchor="_Toc138941943" w:history="1">
            <w:r w:rsidRPr="009960B7">
              <w:rPr>
                <w:rStyle w:val="Hyperlink"/>
                <w:noProof/>
              </w:rPr>
              <w:t>Testprotokelle</w:t>
            </w:r>
            <w:r>
              <w:rPr>
                <w:noProof/>
                <w:webHidden/>
              </w:rPr>
              <w:tab/>
            </w:r>
            <w:r>
              <w:rPr>
                <w:noProof/>
                <w:webHidden/>
              </w:rPr>
              <w:fldChar w:fldCharType="begin"/>
            </w:r>
            <w:r>
              <w:rPr>
                <w:noProof/>
                <w:webHidden/>
              </w:rPr>
              <w:instrText xml:space="preserve"> PAGEREF _Toc138941943 \h </w:instrText>
            </w:r>
            <w:r>
              <w:rPr>
                <w:noProof/>
                <w:webHidden/>
              </w:rPr>
            </w:r>
            <w:r>
              <w:rPr>
                <w:noProof/>
                <w:webHidden/>
              </w:rPr>
              <w:fldChar w:fldCharType="separate"/>
            </w:r>
            <w:r>
              <w:rPr>
                <w:noProof/>
                <w:webHidden/>
              </w:rPr>
              <w:t>12</w:t>
            </w:r>
            <w:r>
              <w:rPr>
                <w:noProof/>
                <w:webHidden/>
              </w:rPr>
              <w:fldChar w:fldCharType="end"/>
            </w:r>
          </w:hyperlink>
        </w:p>
        <w:p w14:paraId="35485C65" w14:textId="0CCC0AE2" w:rsidR="0098662E" w:rsidRDefault="0098662E">
          <w:pPr>
            <w:pStyle w:val="TOC1"/>
            <w:tabs>
              <w:tab w:val="right" w:leader="dot" w:pos="9016"/>
            </w:tabs>
            <w:rPr>
              <w:rFonts w:eastAsiaTheme="minorEastAsia"/>
              <w:noProof/>
              <w:kern w:val="2"/>
              <w:lang w:eastAsia="de-CH"/>
              <w14:ligatures w14:val="standardContextual"/>
            </w:rPr>
          </w:pPr>
          <w:hyperlink w:anchor="_Toc138941944" w:history="1">
            <w:r w:rsidRPr="009960B7">
              <w:rPr>
                <w:rStyle w:val="Hyperlink"/>
                <w:noProof/>
                <w:lang w:val="fr-CH"/>
              </w:rPr>
              <w:t>Backend Endpoint</w:t>
            </w:r>
            <w:r>
              <w:rPr>
                <w:noProof/>
                <w:webHidden/>
              </w:rPr>
              <w:tab/>
            </w:r>
            <w:r>
              <w:rPr>
                <w:noProof/>
                <w:webHidden/>
              </w:rPr>
              <w:fldChar w:fldCharType="begin"/>
            </w:r>
            <w:r>
              <w:rPr>
                <w:noProof/>
                <w:webHidden/>
              </w:rPr>
              <w:instrText xml:space="preserve"> PAGEREF _Toc138941944 \h </w:instrText>
            </w:r>
            <w:r>
              <w:rPr>
                <w:noProof/>
                <w:webHidden/>
              </w:rPr>
            </w:r>
            <w:r>
              <w:rPr>
                <w:noProof/>
                <w:webHidden/>
              </w:rPr>
              <w:fldChar w:fldCharType="separate"/>
            </w:r>
            <w:r>
              <w:rPr>
                <w:noProof/>
                <w:webHidden/>
              </w:rPr>
              <w:t>15</w:t>
            </w:r>
            <w:r>
              <w:rPr>
                <w:noProof/>
                <w:webHidden/>
              </w:rPr>
              <w:fldChar w:fldCharType="end"/>
            </w:r>
          </w:hyperlink>
        </w:p>
        <w:p w14:paraId="340D635D" w14:textId="075471C3" w:rsidR="0098662E" w:rsidRDefault="0098662E">
          <w:pPr>
            <w:pStyle w:val="TOC1"/>
            <w:tabs>
              <w:tab w:val="right" w:leader="dot" w:pos="9016"/>
            </w:tabs>
            <w:rPr>
              <w:rFonts w:eastAsiaTheme="minorEastAsia"/>
              <w:noProof/>
              <w:kern w:val="2"/>
              <w:lang w:eastAsia="de-CH"/>
              <w14:ligatures w14:val="standardContextual"/>
            </w:rPr>
          </w:pPr>
          <w:hyperlink w:anchor="_Toc138941945" w:history="1">
            <w:r w:rsidRPr="009960B7">
              <w:rPr>
                <w:rStyle w:val="Hyperlink"/>
                <w:noProof/>
              </w:rPr>
              <w:t>Datenbank</w:t>
            </w:r>
            <w:r>
              <w:rPr>
                <w:noProof/>
                <w:webHidden/>
              </w:rPr>
              <w:tab/>
            </w:r>
            <w:r>
              <w:rPr>
                <w:noProof/>
                <w:webHidden/>
              </w:rPr>
              <w:fldChar w:fldCharType="begin"/>
            </w:r>
            <w:r>
              <w:rPr>
                <w:noProof/>
                <w:webHidden/>
              </w:rPr>
              <w:instrText xml:space="preserve"> PAGEREF _Toc138941945 \h </w:instrText>
            </w:r>
            <w:r>
              <w:rPr>
                <w:noProof/>
                <w:webHidden/>
              </w:rPr>
            </w:r>
            <w:r>
              <w:rPr>
                <w:noProof/>
                <w:webHidden/>
              </w:rPr>
              <w:fldChar w:fldCharType="separate"/>
            </w:r>
            <w:r>
              <w:rPr>
                <w:noProof/>
                <w:webHidden/>
              </w:rPr>
              <w:t>17</w:t>
            </w:r>
            <w:r>
              <w:rPr>
                <w:noProof/>
                <w:webHidden/>
              </w:rPr>
              <w:fldChar w:fldCharType="end"/>
            </w:r>
          </w:hyperlink>
        </w:p>
        <w:p w14:paraId="00A9A401" w14:textId="3A7C15CA" w:rsidR="0098662E" w:rsidRDefault="0098662E">
          <w:pPr>
            <w:pStyle w:val="TOC1"/>
            <w:tabs>
              <w:tab w:val="right" w:leader="dot" w:pos="9016"/>
            </w:tabs>
            <w:rPr>
              <w:rFonts w:eastAsiaTheme="minorEastAsia"/>
              <w:noProof/>
              <w:kern w:val="2"/>
              <w:lang w:eastAsia="de-CH"/>
              <w14:ligatures w14:val="standardContextual"/>
            </w:rPr>
          </w:pPr>
          <w:hyperlink w:anchor="_Toc138941946" w:history="1">
            <w:r w:rsidRPr="009960B7">
              <w:rPr>
                <w:rStyle w:val="Hyperlink"/>
                <w:noProof/>
              </w:rPr>
              <w:drawing>
                <wp:inline distT="0" distB="0" distL="0" distR="0" wp14:anchorId="48094BC5" wp14:editId="27AC9052">
                  <wp:extent cx="5731510" cy="3696335"/>
                  <wp:effectExtent l="0" t="0" r="2540" b="0"/>
                  <wp:docPr id="924147600" name="Picture 92414760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03329" name="Picture 1" descr="A screenshot of a computer&#10;&#10;Description automatically generated with low confidence"/>
                          <pic:cNvPicPr/>
                        </pic:nvPicPr>
                        <pic:blipFill>
                          <a:blip r:embed="rId9"/>
                          <a:stretch>
                            <a:fillRect/>
                          </a:stretch>
                        </pic:blipFill>
                        <pic:spPr>
                          <a:xfrm>
                            <a:off x="0" y="0"/>
                            <a:ext cx="5731510" cy="3696335"/>
                          </a:xfrm>
                          <a:prstGeom prst="rect">
                            <a:avLst/>
                          </a:prstGeom>
                        </pic:spPr>
                      </pic:pic>
                    </a:graphicData>
                  </a:graphic>
                </wp:inline>
              </w:drawing>
            </w:r>
            <w:r>
              <w:rPr>
                <w:noProof/>
                <w:webHidden/>
              </w:rPr>
              <w:tab/>
            </w:r>
            <w:r>
              <w:rPr>
                <w:noProof/>
                <w:webHidden/>
              </w:rPr>
              <w:fldChar w:fldCharType="begin"/>
            </w:r>
            <w:r>
              <w:rPr>
                <w:noProof/>
                <w:webHidden/>
              </w:rPr>
              <w:instrText xml:space="preserve"> PAGEREF _Toc138941946 \h </w:instrText>
            </w:r>
            <w:r>
              <w:rPr>
                <w:noProof/>
                <w:webHidden/>
              </w:rPr>
            </w:r>
            <w:r>
              <w:rPr>
                <w:noProof/>
                <w:webHidden/>
              </w:rPr>
              <w:fldChar w:fldCharType="separate"/>
            </w:r>
            <w:r>
              <w:rPr>
                <w:noProof/>
                <w:webHidden/>
              </w:rPr>
              <w:t>17</w:t>
            </w:r>
            <w:r>
              <w:rPr>
                <w:noProof/>
                <w:webHidden/>
              </w:rPr>
              <w:fldChar w:fldCharType="end"/>
            </w:r>
          </w:hyperlink>
        </w:p>
        <w:p w14:paraId="07057D34" w14:textId="532A9224" w:rsidR="0098662E" w:rsidRDefault="0098662E">
          <w:pPr>
            <w:pStyle w:val="TOC1"/>
            <w:tabs>
              <w:tab w:val="right" w:leader="dot" w:pos="9016"/>
            </w:tabs>
            <w:rPr>
              <w:rFonts w:eastAsiaTheme="minorEastAsia"/>
              <w:noProof/>
              <w:kern w:val="2"/>
              <w:lang w:eastAsia="de-CH"/>
              <w14:ligatures w14:val="standardContextual"/>
            </w:rPr>
          </w:pPr>
          <w:hyperlink w:anchor="_Toc138941947" w:history="1">
            <w:r w:rsidRPr="009960B7">
              <w:rPr>
                <w:rStyle w:val="Hyperlink"/>
                <w:noProof/>
              </w:rPr>
              <w:t>Deployment</w:t>
            </w:r>
            <w:r>
              <w:rPr>
                <w:noProof/>
                <w:webHidden/>
              </w:rPr>
              <w:tab/>
            </w:r>
            <w:r>
              <w:rPr>
                <w:noProof/>
                <w:webHidden/>
              </w:rPr>
              <w:fldChar w:fldCharType="begin"/>
            </w:r>
            <w:r>
              <w:rPr>
                <w:noProof/>
                <w:webHidden/>
              </w:rPr>
              <w:instrText xml:space="preserve"> PAGEREF _Toc138941947 \h </w:instrText>
            </w:r>
            <w:r>
              <w:rPr>
                <w:noProof/>
                <w:webHidden/>
              </w:rPr>
            </w:r>
            <w:r>
              <w:rPr>
                <w:noProof/>
                <w:webHidden/>
              </w:rPr>
              <w:fldChar w:fldCharType="separate"/>
            </w:r>
            <w:r>
              <w:rPr>
                <w:noProof/>
                <w:webHidden/>
              </w:rPr>
              <w:t>18</w:t>
            </w:r>
            <w:r>
              <w:rPr>
                <w:noProof/>
                <w:webHidden/>
              </w:rPr>
              <w:fldChar w:fldCharType="end"/>
            </w:r>
          </w:hyperlink>
        </w:p>
        <w:p w14:paraId="78A0E843" w14:textId="366108EA" w:rsidR="0098662E" w:rsidRDefault="0098662E">
          <w:pPr>
            <w:pStyle w:val="TOC1"/>
            <w:tabs>
              <w:tab w:val="right" w:leader="dot" w:pos="9016"/>
            </w:tabs>
            <w:rPr>
              <w:rFonts w:eastAsiaTheme="minorEastAsia"/>
              <w:noProof/>
              <w:kern w:val="2"/>
              <w:lang w:eastAsia="de-CH"/>
              <w14:ligatures w14:val="standardContextual"/>
            </w:rPr>
          </w:pPr>
          <w:hyperlink w:anchor="_Toc138941948" w:history="1">
            <w:r>
              <w:rPr>
                <w:noProof/>
                <w:webHidden/>
              </w:rPr>
              <w:tab/>
            </w:r>
            <w:r>
              <w:rPr>
                <w:noProof/>
                <w:webHidden/>
              </w:rPr>
              <w:fldChar w:fldCharType="begin"/>
            </w:r>
            <w:r>
              <w:rPr>
                <w:noProof/>
                <w:webHidden/>
              </w:rPr>
              <w:instrText xml:space="preserve"> PAGEREF _Toc138941948 \h </w:instrText>
            </w:r>
            <w:r>
              <w:rPr>
                <w:noProof/>
                <w:webHidden/>
              </w:rPr>
            </w:r>
            <w:r>
              <w:rPr>
                <w:noProof/>
                <w:webHidden/>
              </w:rPr>
              <w:fldChar w:fldCharType="separate"/>
            </w:r>
            <w:r>
              <w:rPr>
                <w:noProof/>
                <w:webHidden/>
              </w:rPr>
              <w:t>18</w:t>
            </w:r>
            <w:r>
              <w:rPr>
                <w:noProof/>
                <w:webHidden/>
              </w:rPr>
              <w:fldChar w:fldCharType="end"/>
            </w:r>
          </w:hyperlink>
        </w:p>
        <w:p w14:paraId="4FFB5CC5" w14:textId="42CEA7DC" w:rsidR="0098662E" w:rsidRDefault="0098662E">
          <w:pPr>
            <w:pStyle w:val="TOC1"/>
            <w:tabs>
              <w:tab w:val="right" w:leader="dot" w:pos="9016"/>
            </w:tabs>
            <w:rPr>
              <w:rFonts w:eastAsiaTheme="minorEastAsia"/>
              <w:noProof/>
              <w:kern w:val="2"/>
              <w:lang w:eastAsia="de-CH"/>
              <w14:ligatures w14:val="standardContextual"/>
            </w:rPr>
          </w:pPr>
          <w:hyperlink w:anchor="_Toc138941949" w:history="1">
            <w:r>
              <w:rPr>
                <w:noProof/>
                <w:webHidden/>
              </w:rPr>
              <w:tab/>
            </w:r>
            <w:r>
              <w:rPr>
                <w:noProof/>
                <w:webHidden/>
              </w:rPr>
              <w:fldChar w:fldCharType="begin"/>
            </w:r>
            <w:r>
              <w:rPr>
                <w:noProof/>
                <w:webHidden/>
              </w:rPr>
              <w:instrText xml:space="preserve"> PAGEREF _Toc138941949 \h </w:instrText>
            </w:r>
            <w:r>
              <w:rPr>
                <w:noProof/>
                <w:webHidden/>
              </w:rPr>
            </w:r>
            <w:r>
              <w:rPr>
                <w:noProof/>
                <w:webHidden/>
              </w:rPr>
              <w:fldChar w:fldCharType="separate"/>
            </w:r>
            <w:r>
              <w:rPr>
                <w:noProof/>
                <w:webHidden/>
              </w:rPr>
              <w:t>18</w:t>
            </w:r>
            <w:r>
              <w:rPr>
                <w:noProof/>
                <w:webHidden/>
              </w:rPr>
              <w:fldChar w:fldCharType="end"/>
            </w:r>
          </w:hyperlink>
        </w:p>
        <w:p w14:paraId="7922CE8D" w14:textId="6A78E3FC" w:rsidR="0098662E" w:rsidRDefault="0098662E">
          <w:pPr>
            <w:pStyle w:val="TOC1"/>
            <w:tabs>
              <w:tab w:val="right" w:leader="dot" w:pos="9016"/>
            </w:tabs>
            <w:rPr>
              <w:rFonts w:eastAsiaTheme="minorEastAsia"/>
              <w:noProof/>
              <w:kern w:val="2"/>
              <w:lang w:eastAsia="de-CH"/>
              <w14:ligatures w14:val="standardContextual"/>
            </w:rPr>
          </w:pPr>
          <w:hyperlink w:anchor="_Toc138941950" w:history="1">
            <w:r w:rsidRPr="009960B7">
              <w:rPr>
                <w:rStyle w:val="Hyperlink"/>
                <w:noProof/>
              </w:rPr>
              <w:t>Page Beschreibung</w:t>
            </w:r>
            <w:r>
              <w:rPr>
                <w:noProof/>
                <w:webHidden/>
              </w:rPr>
              <w:tab/>
            </w:r>
            <w:r>
              <w:rPr>
                <w:noProof/>
                <w:webHidden/>
              </w:rPr>
              <w:fldChar w:fldCharType="begin"/>
            </w:r>
            <w:r>
              <w:rPr>
                <w:noProof/>
                <w:webHidden/>
              </w:rPr>
              <w:instrText xml:space="preserve"> PAGEREF _Toc138941950 \h </w:instrText>
            </w:r>
            <w:r>
              <w:rPr>
                <w:noProof/>
                <w:webHidden/>
              </w:rPr>
            </w:r>
            <w:r>
              <w:rPr>
                <w:noProof/>
                <w:webHidden/>
              </w:rPr>
              <w:fldChar w:fldCharType="separate"/>
            </w:r>
            <w:r>
              <w:rPr>
                <w:noProof/>
                <w:webHidden/>
              </w:rPr>
              <w:t>18</w:t>
            </w:r>
            <w:r>
              <w:rPr>
                <w:noProof/>
                <w:webHidden/>
              </w:rPr>
              <w:fldChar w:fldCharType="end"/>
            </w:r>
          </w:hyperlink>
        </w:p>
        <w:p w14:paraId="475AE105" w14:textId="3FECD792" w:rsidR="0098662E" w:rsidRDefault="0098662E">
          <w:pPr>
            <w:pStyle w:val="TOC1"/>
            <w:tabs>
              <w:tab w:val="right" w:leader="dot" w:pos="9016"/>
            </w:tabs>
            <w:rPr>
              <w:rFonts w:eastAsiaTheme="minorEastAsia"/>
              <w:noProof/>
              <w:kern w:val="2"/>
              <w:lang w:eastAsia="de-CH"/>
              <w14:ligatures w14:val="standardContextual"/>
            </w:rPr>
          </w:pPr>
          <w:hyperlink w:anchor="_Toc138941951" w:history="1">
            <w:r>
              <w:rPr>
                <w:noProof/>
                <w:webHidden/>
              </w:rPr>
              <w:tab/>
            </w:r>
            <w:r>
              <w:rPr>
                <w:noProof/>
                <w:webHidden/>
              </w:rPr>
              <w:fldChar w:fldCharType="begin"/>
            </w:r>
            <w:r>
              <w:rPr>
                <w:noProof/>
                <w:webHidden/>
              </w:rPr>
              <w:instrText xml:space="preserve"> PAGEREF _Toc138941951 \h </w:instrText>
            </w:r>
            <w:r>
              <w:rPr>
                <w:noProof/>
                <w:webHidden/>
              </w:rPr>
            </w:r>
            <w:r>
              <w:rPr>
                <w:noProof/>
                <w:webHidden/>
              </w:rPr>
              <w:fldChar w:fldCharType="separate"/>
            </w:r>
            <w:r>
              <w:rPr>
                <w:noProof/>
                <w:webHidden/>
              </w:rPr>
              <w:t>18</w:t>
            </w:r>
            <w:r>
              <w:rPr>
                <w:noProof/>
                <w:webHidden/>
              </w:rPr>
              <w:fldChar w:fldCharType="end"/>
            </w:r>
          </w:hyperlink>
        </w:p>
        <w:p w14:paraId="047768F1" w14:textId="3D5F1C3F" w:rsidR="0098662E" w:rsidRDefault="0098662E">
          <w:pPr>
            <w:pStyle w:val="TOC1"/>
            <w:tabs>
              <w:tab w:val="right" w:leader="dot" w:pos="9016"/>
            </w:tabs>
            <w:rPr>
              <w:rFonts w:eastAsiaTheme="minorEastAsia"/>
              <w:noProof/>
              <w:kern w:val="2"/>
              <w:lang w:eastAsia="de-CH"/>
              <w14:ligatures w14:val="standardContextual"/>
            </w:rPr>
          </w:pPr>
          <w:hyperlink w:anchor="_Toc138941952" w:history="1">
            <w:r>
              <w:rPr>
                <w:noProof/>
                <w:webHidden/>
              </w:rPr>
              <w:tab/>
            </w:r>
            <w:r>
              <w:rPr>
                <w:noProof/>
                <w:webHidden/>
              </w:rPr>
              <w:fldChar w:fldCharType="begin"/>
            </w:r>
            <w:r>
              <w:rPr>
                <w:noProof/>
                <w:webHidden/>
              </w:rPr>
              <w:instrText xml:space="preserve"> PAGEREF _Toc138941952 \h </w:instrText>
            </w:r>
            <w:r>
              <w:rPr>
                <w:noProof/>
                <w:webHidden/>
              </w:rPr>
            </w:r>
            <w:r>
              <w:rPr>
                <w:noProof/>
                <w:webHidden/>
              </w:rPr>
              <w:fldChar w:fldCharType="separate"/>
            </w:r>
            <w:r>
              <w:rPr>
                <w:noProof/>
                <w:webHidden/>
              </w:rPr>
              <w:t>18</w:t>
            </w:r>
            <w:r>
              <w:rPr>
                <w:noProof/>
                <w:webHidden/>
              </w:rPr>
              <w:fldChar w:fldCharType="end"/>
            </w:r>
          </w:hyperlink>
        </w:p>
        <w:p w14:paraId="74019D25" w14:textId="19382174" w:rsidR="0098662E" w:rsidRDefault="0098662E">
          <w:pPr>
            <w:pStyle w:val="TOC2"/>
            <w:tabs>
              <w:tab w:val="right" w:leader="dot" w:pos="9016"/>
            </w:tabs>
            <w:rPr>
              <w:rFonts w:eastAsiaTheme="minorEastAsia"/>
              <w:noProof/>
              <w:kern w:val="2"/>
              <w:lang w:eastAsia="de-CH"/>
              <w14:ligatures w14:val="standardContextual"/>
            </w:rPr>
          </w:pPr>
          <w:hyperlink w:anchor="_Toc138941953" w:history="1">
            <w:r w:rsidRPr="009960B7">
              <w:rPr>
                <w:rStyle w:val="Hyperlink"/>
                <w:noProof/>
              </w:rPr>
              <w:t>Home Page</w:t>
            </w:r>
            <w:r>
              <w:rPr>
                <w:noProof/>
                <w:webHidden/>
              </w:rPr>
              <w:tab/>
            </w:r>
            <w:r>
              <w:rPr>
                <w:noProof/>
                <w:webHidden/>
              </w:rPr>
              <w:fldChar w:fldCharType="begin"/>
            </w:r>
            <w:r>
              <w:rPr>
                <w:noProof/>
                <w:webHidden/>
              </w:rPr>
              <w:instrText xml:space="preserve"> PAGEREF _Toc138941953 \h </w:instrText>
            </w:r>
            <w:r>
              <w:rPr>
                <w:noProof/>
                <w:webHidden/>
              </w:rPr>
            </w:r>
            <w:r>
              <w:rPr>
                <w:noProof/>
                <w:webHidden/>
              </w:rPr>
              <w:fldChar w:fldCharType="separate"/>
            </w:r>
            <w:r>
              <w:rPr>
                <w:noProof/>
                <w:webHidden/>
              </w:rPr>
              <w:t>19</w:t>
            </w:r>
            <w:r>
              <w:rPr>
                <w:noProof/>
                <w:webHidden/>
              </w:rPr>
              <w:fldChar w:fldCharType="end"/>
            </w:r>
          </w:hyperlink>
        </w:p>
        <w:p w14:paraId="7CF68C19" w14:textId="5513409E" w:rsidR="0098662E" w:rsidRDefault="0098662E">
          <w:pPr>
            <w:pStyle w:val="TOC2"/>
            <w:tabs>
              <w:tab w:val="right" w:leader="dot" w:pos="9016"/>
            </w:tabs>
            <w:rPr>
              <w:rFonts w:eastAsiaTheme="minorEastAsia"/>
              <w:noProof/>
              <w:kern w:val="2"/>
              <w:lang w:eastAsia="de-CH"/>
              <w14:ligatures w14:val="standardContextual"/>
            </w:rPr>
          </w:pPr>
          <w:hyperlink w:anchor="_Toc138941954" w:history="1">
            <w:r w:rsidRPr="009960B7">
              <w:rPr>
                <w:rStyle w:val="Hyperlink"/>
                <w:noProof/>
              </w:rPr>
              <w:t>My Recipes Page</w:t>
            </w:r>
            <w:r>
              <w:rPr>
                <w:noProof/>
                <w:webHidden/>
              </w:rPr>
              <w:tab/>
            </w:r>
            <w:r>
              <w:rPr>
                <w:noProof/>
                <w:webHidden/>
              </w:rPr>
              <w:fldChar w:fldCharType="begin"/>
            </w:r>
            <w:r>
              <w:rPr>
                <w:noProof/>
                <w:webHidden/>
              </w:rPr>
              <w:instrText xml:space="preserve"> PAGEREF _Toc138941954 \h </w:instrText>
            </w:r>
            <w:r>
              <w:rPr>
                <w:noProof/>
                <w:webHidden/>
              </w:rPr>
            </w:r>
            <w:r>
              <w:rPr>
                <w:noProof/>
                <w:webHidden/>
              </w:rPr>
              <w:fldChar w:fldCharType="separate"/>
            </w:r>
            <w:r>
              <w:rPr>
                <w:noProof/>
                <w:webHidden/>
              </w:rPr>
              <w:t>19</w:t>
            </w:r>
            <w:r>
              <w:rPr>
                <w:noProof/>
                <w:webHidden/>
              </w:rPr>
              <w:fldChar w:fldCharType="end"/>
            </w:r>
          </w:hyperlink>
        </w:p>
        <w:p w14:paraId="19699E6F" w14:textId="1421162C" w:rsidR="0098662E" w:rsidRDefault="0098662E">
          <w:pPr>
            <w:pStyle w:val="TOC2"/>
            <w:tabs>
              <w:tab w:val="right" w:leader="dot" w:pos="9016"/>
            </w:tabs>
            <w:rPr>
              <w:rFonts w:eastAsiaTheme="minorEastAsia"/>
              <w:noProof/>
              <w:kern w:val="2"/>
              <w:lang w:eastAsia="de-CH"/>
              <w14:ligatures w14:val="standardContextual"/>
            </w:rPr>
          </w:pPr>
          <w:hyperlink w:anchor="_Toc138941955" w:history="1">
            <w:r w:rsidRPr="009960B7">
              <w:rPr>
                <w:rStyle w:val="Hyperlink"/>
                <w:noProof/>
              </w:rPr>
              <w:t>Nutrition Plan</w:t>
            </w:r>
            <w:r>
              <w:rPr>
                <w:noProof/>
                <w:webHidden/>
              </w:rPr>
              <w:tab/>
            </w:r>
            <w:r>
              <w:rPr>
                <w:noProof/>
                <w:webHidden/>
              </w:rPr>
              <w:fldChar w:fldCharType="begin"/>
            </w:r>
            <w:r>
              <w:rPr>
                <w:noProof/>
                <w:webHidden/>
              </w:rPr>
              <w:instrText xml:space="preserve"> PAGEREF _Toc138941955 \h </w:instrText>
            </w:r>
            <w:r>
              <w:rPr>
                <w:noProof/>
                <w:webHidden/>
              </w:rPr>
            </w:r>
            <w:r>
              <w:rPr>
                <w:noProof/>
                <w:webHidden/>
              </w:rPr>
              <w:fldChar w:fldCharType="separate"/>
            </w:r>
            <w:r>
              <w:rPr>
                <w:noProof/>
                <w:webHidden/>
              </w:rPr>
              <w:t>20</w:t>
            </w:r>
            <w:r>
              <w:rPr>
                <w:noProof/>
                <w:webHidden/>
              </w:rPr>
              <w:fldChar w:fldCharType="end"/>
            </w:r>
          </w:hyperlink>
        </w:p>
        <w:p w14:paraId="03EFCBD7" w14:textId="0EB6026E" w:rsidR="0098662E" w:rsidRDefault="0098662E">
          <w:pPr>
            <w:pStyle w:val="TOC2"/>
            <w:tabs>
              <w:tab w:val="right" w:leader="dot" w:pos="9016"/>
            </w:tabs>
            <w:rPr>
              <w:rFonts w:eastAsiaTheme="minorEastAsia"/>
              <w:noProof/>
              <w:kern w:val="2"/>
              <w:lang w:eastAsia="de-CH"/>
              <w14:ligatures w14:val="standardContextual"/>
            </w:rPr>
          </w:pPr>
          <w:hyperlink w:anchor="_Toc138941956" w:history="1">
            <w:r w:rsidRPr="009960B7">
              <w:rPr>
                <w:rStyle w:val="Hyperlink"/>
                <w:noProof/>
              </w:rPr>
              <w:t>Bookmarks</w:t>
            </w:r>
            <w:r>
              <w:rPr>
                <w:noProof/>
                <w:webHidden/>
              </w:rPr>
              <w:tab/>
            </w:r>
            <w:r>
              <w:rPr>
                <w:noProof/>
                <w:webHidden/>
              </w:rPr>
              <w:fldChar w:fldCharType="begin"/>
            </w:r>
            <w:r>
              <w:rPr>
                <w:noProof/>
                <w:webHidden/>
              </w:rPr>
              <w:instrText xml:space="preserve"> PAGEREF _Toc138941956 \h </w:instrText>
            </w:r>
            <w:r>
              <w:rPr>
                <w:noProof/>
                <w:webHidden/>
              </w:rPr>
            </w:r>
            <w:r>
              <w:rPr>
                <w:noProof/>
                <w:webHidden/>
              </w:rPr>
              <w:fldChar w:fldCharType="separate"/>
            </w:r>
            <w:r>
              <w:rPr>
                <w:noProof/>
                <w:webHidden/>
              </w:rPr>
              <w:t>20</w:t>
            </w:r>
            <w:r>
              <w:rPr>
                <w:noProof/>
                <w:webHidden/>
              </w:rPr>
              <w:fldChar w:fldCharType="end"/>
            </w:r>
          </w:hyperlink>
        </w:p>
        <w:p w14:paraId="216B9D79" w14:textId="49A6EC57" w:rsidR="0098662E" w:rsidRDefault="0098662E">
          <w:pPr>
            <w:pStyle w:val="TOC2"/>
            <w:tabs>
              <w:tab w:val="right" w:leader="dot" w:pos="9016"/>
            </w:tabs>
            <w:rPr>
              <w:rFonts w:eastAsiaTheme="minorEastAsia"/>
              <w:noProof/>
              <w:kern w:val="2"/>
              <w:lang w:eastAsia="de-CH"/>
              <w14:ligatures w14:val="standardContextual"/>
            </w:rPr>
          </w:pPr>
          <w:hyperlink w:anchor="_Toc138941957" w:history="1">
            <w:r w:rsidRPr="009960B7">
              <w:rPr>
                <w:rStyle w:val="Hyperlink"/>
                <w:noProof/>
              </w:rPr>
              <w:t>Contact</w:t>
            </w:r>
            <w:r>
              <w:rPr>
                <w:noProof/>
                <w:webHidden/>
              </w:rPr>
              <w:tab/>
            </w:r>
            <w:r>
              <w:rPr>
                <w:noProof/>
                <w:webHidden/>
              </w:rPr>
              <w:fldChar w:fldCharType="begin"/>
            </w:r>
            <w:r>
              <w:rPr>
                <w:noProof/>
                <w:webHidden/>
              </w:rPr>
              <w:instrText xml:space="preserve"> PAGEREF _Toc138941957 \h </w:instrText>
            </w:r>
            <w:r>
              <w:rPr>
                <w:noProof/>
                <w:webHidden/>
              </w:rPr>
            </w:r>
            <w:r>
              <w:rPr>
                <w:noProof/>
                <w:webHidden/>
              </w:rPr>
              <w:fldChar w:fldCharType="separate"/>
            </w:r>
            <w:r>
              <w:rPr>
                <w:noProof/>
                <w:webHidden/>
              </w:rPr>
              <w:t>20</w:t>
            </w:r>
            <w:r>
              <w:rPr>
                <w:noProof/>
                <w:webHidden/>
              </w:rPr>
              <w:fldChar w:fldCharType="end"/>
            </w:r>
          </w:hyperlink>
        </w:p>
        <w:p w14:paraId="3884DE6F" w14:textId="597CF1DD" w:rsidR="0098662E" w:rsidRDefault="0098662E">
          <w:pPr>
            <w:pStyle w:val="TOC2"/>
            <w:tabs>
              <w:tab w:val="right" w:leader="dot" w:pos="9016"/>
            </w:tabs>
            <w:rPr>
              <w:rFonts w:eastAsiaTheme="minorEastAsia"/>
              <w:noProof/>
              <w:kern w:val="2"/>
              <w:lang w:eastAsia="de-CH"/>
              <w14:ligatures w14:val="standardContextual"/>
            </w:rPr>
          </w:pPr>
          <w:hyperlink w:anchor="_Toc138941958" w:history="1">
            <w:r w:rsidRPr="009960B7">
              <w:rPr>
                <w:rStyle w:val="Hyperlink"/>
                <w:noProof/>
              </w:rPr>
              <w:t>Login</w:t>
            </w:r>
            <w:r>
              <w:rPr>
                <w:noProof/>
                <w:webHidden/>
              </w:rPr>
              <w:tab/>
            </w:r>
            <w:r>
              <w:rPr>
                <w:noProof/>
                <w:webHidden/>
              </w:rPr>
              <w:fldChar w:fldCharType="begin"/>
            </w:r>
            <w:r>
              <w:rPr>
                <w:noProof/>
                <w:webHidden/>
              </w:rPr>
              <w:instrText xml:space="preserve"> PAGEREF _Toc138941958 \h </w:instrText>
            </w:r>
            <w:r>
              <w:rPr>
                <w:noProof/>
                <w:webHidden/>
              </w:rPr>
            </w:r>
            <w:r>
              <w:rPr>
                <w:noProof/>
                <w:webHidden/>
              </w:rPr>
              <w:fldChar w:fldCharType="separate"/>
            </w:r>
            <w:r>
              <w:rPr>
                <w:noProof/>
                <w:webHidden/>
              </w:rPr>
              <w:t>20</w:t>
            </w:r>
            <w:r>
              <w:rPr>
                <w:noProof/>
                <w:webHidden/>
              </w:rPr>
              <w:fldChar w:fldCharType="end"/>
            </w:r>
          </w:hyperlink>
        </w:p>
        <w:p w14:paraId="5C5619FF" w14:textId="55839261" w:rsidR="0098662E" w:rsidRDefault="0098662E">
          <w:pPr>
            <w:pStyle w:val="TOC1"/>
            <w:tabs>
              <w:tab w:val="right" w:leader="dot" w:pos="9016"/>
            </w:tabs>
            <w:rPr>
              <w:rFonts w:eastAsiaTheme="minorEastAsia"/>
              <w:noProof/>
              <w:kern w:val="2"/>
              <w:lang w:eastAsia="de-CH"/>
              <w14:ligatures w14:val="standardContextual"/>
            </w:rPr>
          </w:pPr>
          <w:hyperlink w:anchor="_Toc138941959" w:history="1">
            <w:r w:rsidRPr="009960B7">
              <w:rPr>
                <w:rStyle w:val="Hyperlink"/>
                <w:rFonts w:eastAsia="Times New Roman"/>
                <w:noProof/>
                <w:lang w:eastAsia="de-CH"/>
              </w:rPr>
              <w:t>Inbetriebnahme</w:t>
            </w:r>
            <w:r>
              <w:rPr>
                <w:noProof/>
                <w:webHidden/>
              </w:rPr>
              <w:tab/>
            </w:r>
            <w:r>
              <w:rPr>
                <w:noProof/>
                <w:webHidden/>
              </w:rPr>
              <w:fldChar w:fldCharType="begin"/>
            </w:r>
            <w:r>
              <w:rPr>
                <w:noProof/>
                <w:webHidden/>
              </w:rPr>
              <w:instrText xml:space="preserve"> PAGEREF _Toc138941959 \h </w:instrText>
            </w:r>
            <w:r>
              <w:rPr>
                <w:noProof/>
                <w:webHidden/>
              </w:rPr>
            </w:r>
            <w:r>
              <w:rPr>
                <w:noProof/>
                <w:webHidden/>
              </w:rPr>
              <w:fldChar w:fldCharType="separate"/>
            </w:r>
            <w:r>
              <w:rPr>
                <w:noProof/>
                <w:webHidden/>
              </w:rPr>
              <w:t>21</w:t>
            </w:r>
            <w:r>
              <w:rPr>
                <w:noProof/>
                <w:webHidden/>
              </w:rPr>
              <w:fldChar w:fldCharType="end"/>
            </w:r>
          </w:hyperlink>
        </w:p>
        <w:p w14:paraId="3CC95C5F" w14:textId="3393740C" w:rsidR="0098662E" w:rsidRDefault="0098662E">
          <w:r>
            <w:rPr>
              <w:b/>
              <w:bCs/>
              <w:noProof/>
            </w:rPr>
            <w:fldChar w:fldCharType="end"/>
          </w:r>
        </w:p>
      </w:sdtContent>
    </w:sdt>
    <w:p w14:paraId="22EEAA46" w14:textId="5D11F1D4" w:rsidR="00DC2721" w:rsidRPr="001071CF" w:rsidRDefault="00DC2721" w:rsidP="001071CF">
      <w:pPr>
        <w:pStyle w:val="Persberschrift1"/>
        <w:rPr>
          <w:rFonts w:cstheme="minorHAnsi"/>
        </w:rPr>
      </w:pPr>
      <w:r w:rsidRPr="00983B16">
        <w:rPr>
          <w:rFonts w:cstheme="minorHAnsi"/>
        </w:rPr>
        <w:br w:type="page"/>
      </w:r>
    </w:p>
    <w:p w14:paraId="0D12748A" w14:textId="17F3DAA3" w:rsidR="008A125C" w:rsidRPr="00983B16" w:rsidRDefault="008A125C" w:rsidP="008A125C">
      <w:pPr>
        <w:pStyle w:val="Persberschrift1"/>
        <w:rPr>
          <w:rFonts w:cstheme="minorHAnsi"/>
        </w:rPr>
      </w:pPr>
      <w:bookmarkStart w:id="0" w:name="_Toc138941928"/>
      <w:r w:rsidRPr="00983B16">
        <w:rPr>
          <w:rFonts w:cstheme="minorHAnsi"/>
        </w:rPr>
        <w:lastRenderedPageBreak/>
        <w:t>Projektantrag</w:t>
      </w:r>
      <w:bookmarkEnd w:id="0"/>
    </w:p>
    <w:p w14:paraId="79AEE0BC" w14:textId="77777777" w:rsidR="008A125C" w:rsidRPr="00983B16" w:rsidRDefault="008A125C" w:rsidP="008A125C">
      <w:pPr>
        <w:pStyle w:val="Persberschrift1"/>
        <w:rPr>
          <w:rFonts w:cstheme="minorHAnsi"/>
        </w:rPr>
      </w:pPr>
    </w:p>
    <w:tbl>
      <w:tblPr>
        <w:tblStyle w:val="ZLI-Standard"/>
        <w:tblW w:w="0" w:type="auto"/>
        <w:tblLook w:val="04A0" w:firstRow="1" w:lastRow="0" w:firstColumn="1" w:lastColumn="0" w:noHBand="0" w:noVBand="1"/>
      </w:tblPr>
      <w:tblGrid>
        <w:gridCol w:w="4455"/>
        <w:gridCol w:w="3463"/>
        <w:gridCol w:w="985"/>
      </w:tblGrid>
      <w:tr w:rsidR="008A125C" w:rsidRPr="00983B16" w14:paraId="2C5CBCFD" w14:textId="77777777" w:rsidTr="006A49B4">
        <w:trPr>
          <w:cnfStyle w:val="100000000000" w:firstRow="1" w:lastRow="0" w:firstColumn="0" w:lastColumn="0" w:oddVBand="0" w:evenVBand="0" w:oddHBand="0" w:evenHBand="0" w:firstRowFirstColumn="0" w:firstRowLastColumn="0" w:lastRowFirstColumn="0" w:lastRowLastColumn="0"/>
        </w:trPr>
        <w:tc>
          <w:tcPr>
            <w:tcW w:w="8903" w:type="dxa"/>
            <w:gridSpan w:val="3"/>
          </w:tcPr>
          <w:p w14:paraId="47FC1274"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Projekttitel</w:t>
            </w:r>
          </w:p>
        </w:tc>
      </w:tr>
      <w:tr w:rsidR="008A125C" w:rsidRPr="00983B16" w14:paraId="1519AB12" w14:textId="77777777" w:rsidTr="006A49B4">
        <w:tc>
          <w:tcPr>
            <w:tcW w:w="8903" w:type="dxa"/>
            <w:gridSpan w:val="3"/>
          </w:tcPr>
          <w:p w14:paraId="7CCB0F5F"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RootCook</w:t>
            </w:r>
          </w:p>
        </w:tc>
      </w:tr>
      <w:tr w:rsidR="008A125C" w:rsidRPr="00983B16" w14:paraId="5A949F7E" w14:textId="77777777" w:rsidTr="006A49B4">
        <w:tc>
          <w:tcPr>
            <w:tcW w:w="4455" w:type="dxa"/>
            <w:shd w:val="clear" w:color="auto" w:fill="F2F2F2" w:themeFill="background1" w:themeFillShade="F2"/>
          </w:tcPr>
          <w:p w14:paraId="14C49940" w14:textId="77777777" w:rsidR="008A125C" w:rsidRPr="00983B16" w:rsidRDefault="008A125C" w:rsidP="006C67B6">
            <w:pPr>
              <w:rPr>
                <w:rFonts w:asciiTheme="minorHAnsi" w:hAnsiTheme="minorHAnsi" w:cstheme="minorHAnsi"/>
                <w:b/>
                <w:bCs/>
              </w:rPr>
            </w:pPr>
            <w:r w:rsidRPr="00983B16">
              <w:rPr>
                <w:rFonts w:asciiTheme="minorHAnsi" w:hAnsiTheme="minorHAnsi" w:cstheme="minorHAnsi"/>
                <w:b/>
                <w:bCs/>
              </w:rPr>
              <w:t>Projektleiter (Name, E-Mail)</w:t>
            </w:r>
          </w:p>
        </w:tc>
        <w:tc>
          <w:tcPr>
            <w:tcW w:w="4448" w:type="dxa"/>
            <w:gridSpan w:val="2"/>
            <w:shd w:val="clear" w:color="auto" w:fill="F2F2F2" w:themeFill="background1" w:themeFillShade="F2"/>
          </w:tcPr>
          <w:p w14:paraId="5537D935" w14:textId="77777777" w:rsidR="008A125C" w:rsidRPr="00983B16" w:rsidRDefault="008A125C" w:rsidP="006C67B6">
            <w:pPr>
              <w:rPr>
                <w:rFonts w:asciiTheme="minorHAnsi" w:hAnsiTheme="minorHAnsi" w:cstheme="minorHAnsi"/>
                <w:b/>
                <w:bCs/>
              </w:rPr>
            </w:pPr>
            <w:r w:rsidRPr="00983B16">
              <w:rPr>
                <w:rFonts w:asciiTheme="minorHAnsi" w:hAnsiTheme="minorHAnsi" w:cstheme="minorHAnsi"/>
                <w:b/>
                <w:bCs/>
              </w:rPr>
              <w:t>Coach (Name, E-Mail)</w:t>
            </w:r>
          </w:p>
        </w:tc>
      </w:tr>
      <w:tr w:rsidR="008A125C" w:rsidRPr="00983B16" w14:paraId="318C9A73" w14:textId="77777777" w:rsidTr="006A49B4">
        <w:tc>
          <w:tcPr>
            <w:tcW w:w="4455" w:type="dxa"/>
          </w:tcPr>
          <w:p w14:paraId="12B78B6E"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Linus Daniels, linustimo.daniels@gmail.com</w:t>
            </w:r>
          </w:p>
        </w:tc>
        <w:tc>
          <w:tcPr>
            <w:tcW w:w="4448" w:type="dxa"/>
            <w:gridSpan w:val="2"/>
          </w:tcPr>
          <w:p w14:paraId="266CA898"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Fabian Dennler, fabian.dennler@zli.ch</w:t>
            </w:r>
          </w:p>
        </w:tc>
      </w:tr>
      <w:tr w:rsidR="008A125C" w:rsidRPr="00983B16" w14:paraId="3A3C2981" w14:textId="77777777" w:rsidTr="006A49B4">
        <w:tc>
          <w:tcPr>
            <w:tcW w:w="4455" w:type="dxa"/>
            <w:shd w:val="clear" w:color="auto" w:fill="F2F2F2" w:themeFill="background1" w:themeFillShade="F2"/>
          </w:tcPr>
          <w:p w14:paraId="7A0DEF56" w14:textId="77777777" w:rsidR="008A125C" w:rsidRPr="00983B16" w:rsidRDefault="008A125C" w:rsidP="006C67B6">
            <w:pPr>
              <w:rPr>
                <w:rFonts w:asciiTheme="minorHAnsi" w:hAnsiTheme="minorHAnsi" w:cstheme="minorHAnsi"/>
                <w:b/>
                <w:bCs/>
              </w:rPr>
            </w:pPr>
            <w:r w:rsidRPr="00983B16">
              <w:rPr>
                <w:rFonts w:asciiTheme="minorHAnsi" w:hAnsiTheme="minorHAnsi" w:cstheme="minorHAnsi"/>
                <w:b/>
                <w:bCs/>
              </w:rPr>
              <w:t>Projektstart</w:t>
            </w:r>
          </w:p>
        </w:tc>
        <w:tc>
          <w:tcPr>
            <w:tcW w:w="4448" w:type="dxa"/>
            <w:gridSpan w:val="2"/>
            <w:shd w:val="clear" w:color="auto" w:fill="F2F2F2" w:themeFill="background1" w:themeFillShade="F2"/>
          </w:tcPr>
          <w:p w14:paraId="03A3B3FA" w14:textId="77777777" w:rsidR="008A125C" w:rsidRPr="00983B16" w:rsidRDefault="008A125C" w:rsidP="006C67B6">
            <w:pPr>
              <w:rPr>
                <w:rFonts w:asciiTheme="minorHAnsi" w:hAnsiTheme="minorHAnsi" w:cstheme="minorHAnsi"/>
                <w:b/>
                <w:bCs/>
              </w:rPr>
            </w:pPr>
            <w:r w:rsidRPr="00983B16">
              <w:rPr>
                <w:rFonts w:asciiTheme="minorHAnsi" w:hAnsiTheme="minorHAnsi" w:cstheme="minorHAnsi"/>
                <w:b/>
                <w:bCs/>
              </w:rPr>
              <w:t>Projektende</w:t>
            </w:r>
          </w:p>
        </w:tc>
      </w:tr>
      <w:tr w:rsidR="008A125C" w:rsidRPr="00983B16" w14:paraId="5A80FCFF" w14:textId="77777777" w:rsidTr="006A49B4">
        <w:tc>
          <w:tcPr>
            <w:tcW w:w="4455" w:type="dxa"/>
          </w:tcPr>
          <w:p w14:paraId="31110FBB"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07.06.2023</w:t>
            </w:r>
          </w:p>
        </w:tc>
        <w:tc>
          <w:tcPr>
            <w:tcW w:w="4448" w:type="dxa"/>
            <w:gridSpan w:val="2"/>
          </w:tcPr>
          <w:p w14:paraId="769558EA"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05.07.2023</w:t>
            </w:r>
          </w:p>
        </w:tc>
      </w:tr>
      <w:tr w:rsidR="008A125C" w:rsidRPr="00983B16" w14:paraId="5F663A18" w14:textId="77777777" w:rsidTr="006A49B4">
        <w:tc>
          <w:tcPr>
            <w:tcW w:w="8903" w:type="dxa"/>
            <w:gridSpan w:val="3"/>
            <w:shd w:val="clear" w:color="auto" w:fill="F2F2F2" w:themeFill="background1" w:themeFillShade="F2"/>
          </w:tcPr>
          <w:p w14:paraId="2176A35F" w14:textId="77777777" w:rsidR="008A125C" w:rsidRPr="00983B16" w:rsidRDefault="008A125C" w:rsidP="006C67B6">
            <w:pPr>
              <w:rPr>
                <w:rFonts w:asciiTheme="minorHAnsi" w:hAnsiTheme="minorHAnsi" w:cstheme="minorHAnsi"/>
              </w:rPr>
            </w:pPr>
            <w:r w:rsidRPr="00983B16">
              <w:rPr>
                <w:rFonts w:asciiTheme="minorHAnsi" w:hAnsiTheme="minorHAnsi" w:cstheme="minorHAnsi"/>
                <w:b/>
                <w:bCs/>
              </w:rPr>
              <w:t>Idee / Kurzbeschreibung</w:t>
            </w:r>
            <w:r w:rsidRPr="00983B16">
              <w:rPr>
                <w:rFonts w:asciiTheme="minorHAnsi" w:hAnsiTheme="minorHAnsi" w:cstheme="minorHAnsi"/>
              </w:rPr>
              <w:t xml:space="preserve"> (Um was geht es bei diesem Projekt?)</w:t>
            </w:r>
          </w:p>
        </w:tc>
      </w:tr>
      <w:tr w:rsidR="008A125C" w:rsidRPr="00983B16" w14:paraId="07B86CA4" w14:textId="77777777" w:rsidTr="006A49B4">
        <w:tc>
          <w:tcPr>
            <w:tcW w:w="8903" w:type="dxa"/>
            <w:gridSpan w:val="3"/>
          </w:tcPr>
          <w:p w14:paraId="6FCF889A"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 xml:space="preserve">Eine Webapp, die auf einem </w:t>
            </w:r>
            <w:proofErr w:type="spellStart"/>
            <w:r w:rsidRPr="00983B16">
              <w:rPr>
                <w:rFonts w:asciiTheme="minorHAnsi" w:hAnsiTheme="minorHAnsi" w:cstheme="minorHAnsi"/>
              </w:rPr>
              <w:t>Raspberrypi</w:t>
            </w:r>
            <w:proofErr w:type="spellEnd"/>
            <w:r w:rsidRPr="00983B16">
              <w:rPr>
                <w:rFonts w:asciiTheme="minorHAnsi" w:hAnsiTheme="minorHAnsi" w:cstheme="minorHAnsi"/>
              </w:rPr>
              <w:t xml:space="preserve"> über Kubernetes gehostet wird. Auf dieser kann man Rezepte erstellen, </w:t>
            </w:r>
            <w:proofErr w:type="gramStart"/>
            <w:r w:rsidRPr="00983B16">
              <w:rPr>
                <w:rFonts w:asciiTheme="minorHAnsi" w:hAnsiTheme="minorHAnsi" w:cstheme="minorHAnsi"/>
              </w:rPr>
              <w:t>suchen,  löschen</w:t>
            </w:r>
            <w:proofErr w:type="gramEnd"/>
            <w:r w:rsidRPr="00983B16">
              <w:rPr>
                <w:rFonts w:asciiTheme="minorHAnsi" w:hAnsiTheme="minorHAnsi" w:cstheme="minorHAnsi"/>
              </w:rPr>
              <w:t xml:space="preserve"> usw.</w:t>
            </w:r>
          </w:p>
        </w:tc>
      </w:tr>
      <w:tr w:rsidR="008A125C" w:rsidRPr="00983B16" w14:paraId="4CC07558" w14:textId="77777777" w:rsidTr="006A49B4">
        <w:tc>
          <w:tcPr>
            <w:tcW w:w="8903" w:type="dxa"/>
            <w:gridSpan w:val="3"/>
            <w:shd w:val="clear" w:color="auto" w:fill="F2F2F2" w:themeFill="background1" w:themeFillShade="F2"/>
          </w:tcPr>
          <w:p w14:paraId="492C8A3F" w14:textId="77777777" w:rsidR="008A125C" w:rsidRPr="00983B16" w:rsidRDefault="008A125C" w:rsidP="006C67B6">
            <w:pPr>
              <w:rPr>
                <w:rFonts w:asciiTheme="minorHAnsi" w:hAnsiTheme="minorHAnsi" w:cstheme="minorHAnsi"/>
              </w:rPr>
            </w:pPr>
            <w:r w:rsidRPr="00983B16">
              <w:rPr>
                <w:rFonts w:asciiTheme="minorHAnsi" w:hAnsiTheme="minorHAnsi" w:cstheme="minorHAnsi"/>
                <w:b/>
                <w:bCs/>
              </w:rPr>
              <w:t>Ausgangslage</w:t>
            </w:r>
            <w:r w:rsidRPr="00983B16">
              <w:rPr>
                <w:rFonts w:asciiTheme="minorHAnsi" w:hAnsiTheme="minorHAnsi" w:cstheme="minorHAnsi"/>
              </w:rPr>
              <w:t xml:space="preserve"> (Was ist los? Warum wird der Projektauftrag gestellt?)</w:t>
            </w:r>
          </w:p>
        </w:tc>
      </w:tr>
      <w:tr w:rsidR="008A125C" w:rsidRPr="00983B16" w14:paraId="7396CE56" w14:textId="77777777" w:rsidTr="006A49B4">
        <w:tc>
          <w:tcPr>
            <w:tcW w:w="8903" w:type="dxa"/>
            <w:gridSpan w:val="3"/>
          </w:tcPr>
          <w:p w14:paraId="0E627E5F"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Abschlussprojekt ZLI</w:t>
            </w:r>
          </w:p>
        </w:tc>
      </w:tr>
      <w:tr w:rsidR="008A125C" w:rsidRPr="00983B16" w14:paraId="61B82362" w14:textId="77777777" w:rsidTr="006A49B4">
        <w:tc>
          <w:tcPr>
            <w:tcW w:w="7918" w:type="dxa"/>
            <w:gridSpan w:val="2"/>
            <w:shd w:val="clear" w:color="auto" w:fill="F2F2F2" w:themeFill="background1" w:themeFillShade="F2"/>
          </w:tcPr>
          <w:p w14:paraId="7B76B28C" w14:textId="77777777" w:rsidR="008A125C" w:rsidRPr="00983B16" w:rsidRDefault="008A125C" w:rsidP="006C67B6">
            <w:pPr>
              <w:rPr>
                <w:rFonts w:asciiTheme="minorHAnsi" w:hAnsiTheme="minorHAnsi" w:cstheme="minorHAnsi"/>
              </w:rPr>
            </w:pPr>
            <w:r w:rsidRPr="00983B16">
              <w:rPr>
                <w:rFonts w:asciiTheme="minorHAnsi" w:hAnsiTheme="minorHAnsi" w:cstheme="minorHAnsi"/>
                <w:b/>
                <w:bCs/>
              </w:rPr>
              <w:t>Projektziele</w:t>
            </w:r>
            <w:r w:rsidRPr="00983B16">
              <w:rPr>
                <w:rFonts w:asciiTheme="minorHAnsi" w:hAnsiTheme="minorHAnsi" w:cstheme="minorHAnsi"/>
              </w:rPr>
              <w:t xml:space="preserve"> (Erwartete Resultate. Forderungen und Wünsche)</w:t>
            </w:r>
          </w:p>
        </w:tc>
        <w:tc>
          <w:tcPr>
            <w:tcW w:w="985" w:type="dxa"/>
            <w:shd w:val="clear" w:color="auto" w:fill="F2F2F2" w:themeFill="background1" w:themeFillShade="F2"/>
          </w:tcPr>
          <w:p w14:paraId="13ACA810" w14:textId="77777777" w:rsidR="008A125C" w:rsidRPr="00983B16" w:rsidRDefault="008A125C" w:rsidP="006C67B6">
            <w:pPr>
              <w:rPr>
                <w:rFonts w:asciiTheme="minorHAnsi" w:hAnsiTheme="minorHAnsi" w:cstheme="minorHAnsi"/>
              </w:rPr>
            </w:pPr>
            <w:r w:rsidRPr="00983B16">
              <w:rPr>
                <w:rFonts w:asciiTheme="minorHAnsi" w:hAnsiTheme="minorHAnsi" w:cstheme="minorHAnsi"/>
                <w:b/>
                <w:sz w:val="20"/>
                <w:szCs w:val="20"/>
              </w:rPr>
              <w:t>Prior.</w:t>
            </w:r>
            <w:r w:rsidRPr="00983B16">
              <w:rPr>
                <w:rFonts w:asciiTheme="minorHAnsi" w:hAnsiTheme="minorHAnsi" w:cstheme="minorHAnsi"/>
                <w:b/>
                <w:sz w:val="20"/>
                <w:szCs w:val="20"/>
                <w:vertAlign w:val="superscript"/>
              </w:rPr>
              <w:t>1</w:t>
            </w:r>
          </w:p>
        </w:tc>
      </w:tr>
      <w:tr w:rsidR="008A125C" w:rsidRPr="00983B16" w14:paraId="5D1E77CC" w14:textId="77777777" w:rsidTr="006A49B4">
        <w:tc>
          <w:tcPr>
            <w:tcW w:w="7918" w:type="dxa"/>
            <w:gridSpan w:val="2"/>
          </w:tcPr>
          <w:p w14:paraId="703261EE"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Im Internet zugängliche Webapp</w:t>
            </w:r>
          </w:p>
        </w:tc>
        <w:tc>
          <w:tcPr>
            <w:tcW w:w="985" w:type="dxa"/>
          </w:tcPr>
          <w:p w14:paraId="57E3E6EA" w14:textId="77777777" w:rsidR="008A125C" w:rsidRPr="00983B16" w:rsidRDefault="008A125C" w:rsidP="006C67B6">
            <w:pPr>
              <w:jc w:val="center"/>
              <w:rPr>
                <w:rFonts w:asciiTheme="minorHAnsi" w:hAnsiTheme="minorHAnsi" w:cstheme="minorHAnsi"/>
              </w:rPr>
            </w:pPr>
            <w:r w:rsidRPr="00983B16">
              <w:rPr>
                <w:rFonts w:asciiTheme="minorHAnsi" w:hAnsiTheme="minorHAnsi" w:cstheme="minorHAnsi"/>
              </w:rPr>
              <w:t>B</w:t>
            </w:r>
          </w:p>
        </w:tc>
      </w:tr>
      <w:tr w:rsidR="008A125C" w:rsidRPr="00983B16" w14:paraId="0EDDBD14" w14:textId="77777777" w:rsidTr="006A49B4">
        <w:tc>
          <w:tcPr>
            <w:tcW w:w="7918" w:type="dxa"/>
            <w:gridSpan w:val="2"/>
          </w:tcPr>
          <w:p w14:paraId="74E6B050"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Rezepte anzeigen, suchen, filtern, erstellen, löschen usw.</w:t>
            </w:r>
          </w:p>
        </w:tc>
        <w:tc>
          <w:tcPr>
            <w:tcW w:w="985" w:type="dxa"/>
          </w:tcPr>
          <w:p w14:paraId="5106D9C8"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 xml:space="preserve">        A</w:t>
            </w:r>
          </w:p>
        </w:tc>
      </w:tr>
      <w:tr w:rsidR="008A125C" w:rsidRPr="00983B16" w14:paraId="02E3F38E" w14:textId="77777777" w:rsidTr="006A49B4">
        <w:tc>
          <w:tcPr>
            <w:tcW w:w="7918" w:type="dxa"/>
            <w:gridSpan w:val="2"/>
          </w:tcPr>
          <w:p w14:paraId="6BAB5F8F"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Rezepte haben genaue Details zu den Nährwerten und haben ein Rating</w:t>
            </w:r>
          </w:p>
        </w:tc>
        <w:tc>
          <w:tcPr>
            <w:tcW w:w="985" w:type="dxa"/>
          </w:tcPr>
          <w:p w14:paraId="287DF31A"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 xml:space="preserve">        A</w:t>
            </w:r>
          </w:p>
        </w:tc>
      </w:tr>
      <w:tr w:rsidR="008A125C" w:rsidRPr="00983B16" w14:paraId="6B2F2756" w14:textId="77777777" w:rsidTr="006A49B4">
        <w:tc>
          <w:tcPr>
            <w:tcW w:w="7918" w:type="dxa"/>
            <w:gridSpan w:val="2"/>
          </w:tcPr>
          <w:p w14:paraId="7E035085"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Accounts, mit einem Login System über einen Token</w:t>
            </w:r>
          </w:p>
        </w:tc>
        <w:tc>
          <w:tcPr>
            <w:tcW w:w="985" w:type="dxa"/>
          </w:tcPr>
          <w:p w14:paraId="6034F886"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 xml:space="preserve">        A </w:t>
            </w:r>
          </w:p>
        </w:tc>
      </w:tr>
      <w:tr w:rsidR="008A125C" w:rsidRPr="00983B16" w14:paraId="6B607D02" w14:textId="77777777" w:rsidTr="006A49B4">
        <w:tc>
          <w:tcPr>
            <w:tcW w:w="7918" w:type="dxa"/>
            <w:gridSpan w:val="2"/>
          </w:tcPr>
          <w:p w14:paraId="0B04F559"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 xml:space="preserve">Rezepte auf mehrere sprachen </w:t>
            </w:r>
          </w:p>
        </w:tc>
        <w:tc>
          <w:tcPr>
            <w:tcW w:w="985" w:type="dxa"/>
          </w:tcPr>
          <w:p w14:paraId="58450869"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 xml:space="preserve">        C</w:t>
            </w:r>
          </w:p>
        </w:tc>
      </w:tr>
      <w:tr w:rsidR="008A125C" w:rsidRPr="00983B16" w14:paraId="4D535ED5" w14:textId="77777777" w:rsidTr="006A49B4">
        <w:tc>
          <w:tcPr>
            <w:tcW w:w="7918" w:type="dxa"/>
            <w:gridSpan w:val="2"/>
          </w:tcPr>
          <w:p w14:paraId="6FA89FE6" w14:textId="77777777" w:rsidR="008A125C" w:rsidRPr="00983B16" w:rsidRDefault="008A125C" w:rsidP="006C67B6">
            <w:pPr>
              <w:rPr>
                <w:rFonts w:asciiTheme="minorHAnsi" w:hAnsiTheme="minorHAnsi" w:cstheme="minorHAnsi"/>
              </w:rPr>
            </w:pPr>
            <w:proofErr w:type="gramStart"/>
            <w:r w:rsidRPr="00983B16">
              <w:rPr>
                <w:rFonts w:asciiTheme="minorHAnsi" w:hAnsiTheme="minorHAnsi" w:cstheme="minorHAnsi"/>
              </w:rPr>
              <w:t>Ernährungsplan</w:t>
            </w:r>
            <w:proofErr w:type="gramEnd"/>
            <w:r w:rsidRPr="00983B16">
              <w:rPr>
                <w:rFonts w:asciiTheme="minorHAnsi" w:hAnsiTheme="minorHAnsi" w:cstheme="minorHAnsi"/>
              </w:rPr>
              <w:t xml:space="preserve"> wobei man Rezepte einfügen kann</w:t>
            </w:r>
          </w:p>
        </w:tc>
        <w:tc>
          <w:tcPr>
            <w:tcW w:w="985" w:type="dxa"/>
          </w:tcPr>
          <w:p w14:paraId="330B233B"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 xml:space="preserve">        A</w:t>
            </w:r>
          </w:p>
        </w:tc>
      </w:tr>
      <w:tr w:rsidR="008A125C" w:rsidRPr="00983B16" w14:paraId="1C677B6C" w14:textId="77777777" w:rsidTr="006A49B4">
        <w:tc>
          <w:tcPr>
            <w:tcW w:w="7918" w:type="dxa"/>
            <w:gridSpan w:val="2"/>
            <w:shd w:val="clear" w:color="auto" w:fill="F2F2F2" w:themeFill="background1" w:themeFillShade="F2"/>
          </w:tcPr>
          <w:p w14:paraId="1269E766" w14:textId="77777777" w:rsidR="008A125C" w:rsidRPr="00983B16" w:rsidRDefault="008A125C" w:rsidP="006C67B6">
            <w:pPr>
              <w:rPr>
                <w:rFonts w:asciiTheme="minorHAnsi" w:hAnsiTheme="minorHAnsi" w:cstheme="minorHAnsi"/>
              </w:rPr>
            </w:pPr>
            <w:r w:rsidRPr="00983B16">
              <w:rPr>
                <w:rFonts w:asciiTheme="minorHAnsi" w:hAnsiTheme="minorHAnsi" w:cstheme="minorHAnsi"/>
                <w:b/>
                <w:bCs/>
              </w:rPr>
              <w:t xml:space="preserve">Vorgehensziele </w:t>
            </w:r>
            <w:r w:rsidRPr="00983B16">
              <w:rPr>
                <w:rFonts w:asciiTheme="minorHAnsi" w:hAnsiTheme="minorHAnsi" w:cstheme="minorHAnsi"/>
              </w:rPr>
              <w:t>(Forderungen und Rahmenbedingungen)</w:t>
            </w:r>
          </w:p>
        </w:tc>
        <w:tc>
          <w:tcPr>
            <w:tcW w:w="985" w:type="dxa"/>
            <w:shd w:val="clear" w:color="auto" w:fill="F2F2F2" w:themeFill="background1" w:themeFillShade="F2"/>
          </w:tcPr>
          <w:p w14:paraId="03DEFB9D" w14:textId="77777777" w:rsidR="008A125C" w:rsidRPr="00983B16" w:rsidRDefault="008A125C" w:rsidP="006C67B6">
            <w:pPr>
              <w:rPr>
                <w:rFonts w:asciiTheme="minorHAnsi" w:hAnsiTheme="minorHAnsi" w:cstheme="minorHAnsi"/>
              </w:rPr>
            </w:pPr>
            <w:r w:rsidRPr="00983B16">
              <w:rPr>
                <w:rFonts w:asciiTheme="minorHAnsi" w:hAnsiTheme="minorHAnsi" w:cstheme="minorHAnsi"/>
                <w:b/>
                <w:sz w:val="20"/>
                <w:szCs w:val="20"/>
              </w:rPr>
              <w:t>Prior.</w:t>
            </w:r>
            <w:r w:rsidRPr="00983B16">
              <w:rPr>
                <w:rFonts w:asciiTheme="minorHAnsi" w:hAnsiTheme="minorHAnsi" w:cstheme="minorHAnsi"/>
                <w:b/>
                <w:sz w:val="20"/>
                <w:szCs w:val="20"/>
                <w:vertAlign w:val="superscript"/>
              </w:rPr>
              <w:t>1</w:t>
            </w:r>
          </w:p>
        </w:tc>
      </w:tr>
      <w:tr w:rsidR="008A125C" w:rsidRPr="00983B16" w14:paraId="5DD8839E" w14:textId="77777777" w:rsidTr="006A49B4">
        <w:tc>
          <w:tcPr>
            <w:tcW w:w="7918" w:type="dxa"/>
            <w:gridSpan w:val="2"/>
          </w:tcPr>
          <w:p w14:paraId="48F6995A"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Frontendentwicklung mit React.js</w:t>
            </w:r>
          </w:p>
        </w:tc>
        <w:tc>
          <w:tcPr>
            <w:tcW w:w="985" w:type="dxa"/>
          </w:tcPr>
          <w:p w14:paraId="3765F799"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 xml:space="preserve">        B</w:t>
            </w:r>
          </w:p>
        </w:tc>
      </w:tr>
      <w:tr w:rsidR="008A125C" w:rsidRPr="00983B16" w14:paraId="15152AF5" w14:textId="77777777" w:rsidTr="006A49B4">
        <w:tc>
          <w:tcPr>
            <w:tcW w:w="7918" w:type="dxa"/>
            <w:gridSpan w:val="2"/>
          </w:tcPr>
          <w:p w14:paraId="563E38D6"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Container basierte Umgebung (Datenbank, Frontend, Backend)</w:t>
            </w:r>
          </w:p>
        </w:tc>
        <w:tc>
          <w:tcPr>
            <w:tcW w:w="985" w:type="dxa"/>
          </w:tcPr>
          <w:p w14:paraId="2C174DEC"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 xml:space="preserve">        A</w:t>
            </w:r>
          </w:p>
        </w:tc>
      </w:tr>
      <w:tr w:rsidR="008A125C" w:rsidRPr="00983B16" w14:paraId="43578744" w14:textId="77777777" w:rsidTr="006A49B4">
        <w:tc>
          <w:tcPr>
            <w:tcW w:w="7918" w:type="dxa"/>
            <w:gridSpan w:val="2"/>
          </w:tcPr>
          <w:p w14:paraId="681DB2C6"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Verwendung von APIs</w:t>
            </w:r>
          </w:p>
        </w:tc>
        <w:tc>
          <w:tcPr>
            <w:tcW w:w="985" w:type="dxa"/>
          </w:tcPr>
          <w:p w14:paraId="5660317E"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 xml:space="preserve">        A</w:t>
            </w:r>
          </w:p>
        </w:tc>
      </w:tr>
      <w:tr w:rsidR="008A125C" w:rsidRPr="00983B16" w14:paraId="43A6EB04" w14:textId="77777777" w:rsidTr="006A49B4">
        <w:tc>
          <w:tcPr>
            <w:tcW w:w="7918" w:type="dxa"/>
            <w:gridSpan w:val="2"/>
            <w:shd w:val="clear" w:color="auto" w:fill="F2F2F2" w:themeFill="background1" w:themeFillShade="F2"/>
          </w:tcPr>
          <w:p w14:paraId="0FED030A" w14:textId="77777777" w:rsidR="008A125C" w:rsidRPr="00983B16" w:rsidRDefault="008A125C" w:rsidP="006C67B6">
            <w:pPr>
              <w:rPr>
                <w:rFonts w:asciiTheme="minorHAnsi" w:hAnsiTheme="minorHAnsi" w:cstheme="minorHAnsi"/>
              </w:rPr>
            </w:pPr>
            <w:r w:rsidRPr="00983B16">
              <w:rPr>
                <w:rFonts w:asciiTheme="minorHAnsi" w:hAnsiTheme="minorHAnsi" w:cstheme="minorHAnsi"/>
                <w:b/>
                <w:bCs/>
              </w:rPr>
              <w:t xml:space="preserve">Lernziele </w:t>
            </w:r>
            <w:r w:rsidRPr="00983B16">
              <w:rPr>
                <w:rFonts w:asciiTheme="minorHAnsi" w:hAnsiTheme="minorHAnsi" w:cstheme="minorHAnsi"/>
              </w:rPr>
              <w:t xml:space="preserve">(Welche Kompetenzen </w:t>
            </w:r>
            <w:proofErr w:type="gramStart"/>
            <w:r w:rsidRPr="00983B16">
              <w:rPr>
                <w:rFonts w:asciiTheme="minorHAnsi" w:hAnsiTheme="minorHAnsi" w:cstheme="minorHAnsi"/>
              </w:rPr>
              <w:t>werden</w:t>
            </w:r>
            <w:proofErr w:type="gramEnd"/>
            <w:r w:rsidRPr="00983B16">
              <w:rPr>
                <w:rFonts w:asciiTheme="minorHAnsi" w:hAnsiTheme="minorHAnsi" w:cstheme="minorHAnsi"/>
              </w:rPr>
              <w:t xml:space="preserve"> angestrebt?)</w:t>
            </w:r>
          </w:p>
        </w:tc>
        <w:tc>
          <w:tcPr>
            <w:tcW w:w="985" w:type="dxa"/>
            <w:shd w:val="clear" w:color="auto" w:fill="F2F2F2" w:themeFill="background1" w:themeFillShade="F2"/>
          </w:tcPr>
          <w:p w14:paraId="129A471D" w14:textId="77777777" w:rsidR="008A125C" w:rsidRPr="00983B16" w:rsidRDefault="008A125C" w:rsidP="006C67B6">
            <w:pPr>
              <w:rPr>
                <w:rFonts w:asciiTheme="minorHAnsi" w:hAnsiTheme="minorHAnsi" w:cstheme="minorHAnsi"/>
              </w:rPr>
            </w:pPr>
            <w:r w:rsidRPr="00983B16">
              <w:rPr>
                <w:rFonts w:asciiTheme="minorHAnsi" w:hAnsiTheme="minorHAnsi" w:cstheme="minorHAnsi"/>
                <w:b/>
                <w:sz w:val="20"/>
                <w:szCs w:val="20"/>
              </w:rPr>
              <w:t>Prior.</w:t>
            </w:r>
            <w:r w:rsidRPr="00983B16">
              <w:rPr>
                <w:rFonts w:asciiTheme="minorHAnsi" w:hAnsiTheme="minorHAnsi" w:cstheme="minorHAnsi"/>
                <w:b/>
                <w:sz w:val="20"/>
                <w:szCs w:val="20"/>
                <w:vertAlign w:val="superscript"/>
              </w:rPr>
              <w:t>1</w:t>
            </w:r>
          </w:p>
        </w:tc>
      </w:tr>
      <w:tr w:rsidR="008A125C" w:rsidRPr="00983B16" w14:paraId="4C7A6CCC" w14:textId="77777777" w:rsidTr="006A49B4">
        <w:tc>
          <w:tcPr>
            <w:tcW w:w="7918" w:type="dxa"/>
            <w:gridSpan w:val="2"/>
          </w:tcPr>
          <w:p w14:paraId="7592DD3B"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Vertiefung des Verstehens mit Kubernetes.</w:t>
            </w:r>
          </w:p>
        </w:tc>
        <w:tc>
          <w:tcPr>
            <w:tcW w:w="985" w:type="dxa"/>
          </w:tcPr>
          <w:p w14:paraId="1E3E060A"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 xml:space="preserve">       B</w:t>
            </w:r>
          </w:p>
        </w:tc>
      </w:tr>
      <w:tr w:rsidR="008A125C" w:rsidRPr="00983B16" w14:paraId="4D03E0C7" w14:textId="77777777" w:rsidTr="006A49B4">
        <w:tc>
          <w:tcPr>
            <w:tcW w:w="7918" w:type="dxa"/>
            <w:gridSpan w:val="2"/>
          </w:tcPr>
          <w:p w14:paraId="0FACACAC"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Frontend, Backend und Datenbanken Kompetenzen verbessern.</w:t>
            </w:r>
          </w:p>
        </w:tc>
        <w:tc>
          <w:tcPr>
            <w:tcW w:w="985" w:type="dxa"/>
          </w:tcPr>
          <w:p w14:paraId="6E68FECD"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 xml:space="preserve">       A</w:t>
            </w:r>
          </w:p>
        </w:tc>
      </w:tr>
      <w:tr w:rsidR="008A125C" w:rsidRPr="00983B16" w14:paraId="56DE5C13" w14:textId="77777777" w:rsidTr="006A49B4">
        <w:tc>
          <w:tcPr>
            <w:tcW w:w="7918" w:type="dxa"/>
            <w:gridSpan w:val="2"/>
            <w:shd w:val="clear" w:color="auto" w:fill="F2F2F2" w:themeFill="background1" w:themeFillShade="F2"/>
          </w:tcPr>
          <w:p w14:paraId="28D3181F" w14:textId="77777777" w:rsidR="008A125C" w:rsidRPr="00983B16" w:rsidRDefault="008A125C" w:rsidP="006C67B6">
            <w:pPr>
              <w:rPr>
                <w:rFonts w:asciiTheme="minorHAnsi" w:hAnsiTheme="minorHAnsi" w:cstheme="minorHAnsi"/>
              </w:rPr>
            </w:pPr>
            <w:r w:rsidRPr="00983B16">
              <w:rPr>
                <w:rFonts w:asciiTheme="minorHAnsi" w:hAnsiTheme="minorHAnsi" w:cstheme="minorHAnsi"/>
                <w:b/>
                <w:bCs/>
              </w:rPr>
              <w:t xml:space="preserve">Ressourcen </w:t>
            </w:r>
            <w:r w:rsidRPr="00983B16">
              <w:rPr>
                <w:rFonts w:asciiTheme="minorHAnsi" w:hAnsiTheme="minorHAnsi" w:cstheme="minorHAnsi"/>
              </w:rPr>
              <w:t>(Personal, Sachmittel, Material?)</w:t>
            </w:r>
          </w:p>
        </w:tc>
        <w:tc>
          <w:tcPr>
            <w:tcW w:w="985" w:type="dxa"/>
            <w:shd w:val="clear" w:color="auto" w:fill="F2F2F2" w:themeFill="background1" w:themeFillShade="F2"/>
          </w:tcPr>
          <w:p w14:paraId="45513155" w14:textId="77777777" w:rsidR="008A125C" w:rsidRPr="00983B16" w:rsidRDefault="008A125C" w:rsidP="006C67B6">
            <w:pPr>
              <w:rPr>
                <w:rFonts w:asciiTheme="minorHAnsi" w:hAnsiTheme="minorHAnsi" w:cstheme="minorHAnsi"/>
              </w:rPr>
            </w:pPr>
            <w:r w:rsidRPr="00983B16">
              <w:rPr>
                <w:rFonts w:asciiTheme="minorHAnsi" w:hAnsiTheme="minorHAnsi" w:cstheme="minorHAnsi"/>
                <w:b/>
                <w:sz w:val="20"/>
                <w:szCs w:val="20"/>
              </w:rPr>
              <w:t>Menge</w:t>
            </w:r>
          </w:p>
        </w:tc>
      </w:tr>
      <w:tr w:rsidR="008A125C" w:rsidRPr="00983B16" w14:paraId="46ACF983" w14:textId="77777777" w:rsidTr="006A49B4">
        <w:tc>
          <w:tcPr>
            <w:tcW w:w="7918" w:type="dxa"/>
            <w:gridSpan w:val="2"/>
          </w:tcPr>
          <w:p w14:paraId="2B7F28B5"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lastRenderedPageBreak/>
              <w:t>Raspberry Pi</w:t>
            </w:r>
          </w:p>
        </w:tc>
        <w:tc>
          <w:tcPr>
            <w:tcW w:w="985" w:type="dxa"/>
          </w:tcPr>
          <w:p w14:paraId="48497F7F"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 xml:space="preserve">        1</w:t>
            </w:r>
          </w:p>
        </w:tc>
      </w:tr>
      <w:tr w:rsidR="008A125C" w:rsidRPr="00983B16" w14:paraId="653ECD07" w14:textId="77777777" w:rsidTr="006A49B4">
        <w:tc>
          <w:tcPr>
            <w:tcW w:w="7918" w:type="dxa"/>
            <w:gridSpan w:val="2"/>
            <w:shd w:val="clear" w:color="auto" w:fill="F2F2F2" w:themeFill="background1" w:themeFillShade="F2"/>
          </w:tcPr>
          <w:p w14:paraId="06B53D59" w14:textId="77777777" w:rsidR="008A125C" w:rsidRPr="00983B16" w:rsidRDefault="008A125C" w:rsidP="006C67B6">
            <w:pPr>
              <w:rPr>
                <w:rFonts w:asciiTheme="minorHAnsi" w:hAnsiTheme="minorHAnsi" w:cstheme="minorHAnsi"/>
              </w:rPr>
            </w:pPr>
            <w:r w:rsidRPr="00983B16">
              <w:rPr>
                <w:rFonts w:asciiTheme="minorHAnsi" w:hAnsiTheme="minorHAnsi" w:cstheme="minorHAnsi"/>
                <w:b/>
                <w:bCs/>
              </w:rPr>
              <w:t xml:space="preserve">Projektentscheidung </w:t>
            </w:r>
            <w:r w:rsidRPr="00983B16">
              <w:rPr>
                <w:rFonts w:asciiTheme="minorHAnsi" w:hAnsiTheme="minorHAnsi" w:cstheme="minorHAnsi"/>
              </w:rPr>
              <w:t>(Freigabeunterschrift)</w:t>
            </w:r>
          </w:p>
        </w:tc>
        <w:tc>
          <w:tcPr>
            <w:tcW w:w="985" w:type="dxa"/>
            <w:shd w:val="clear" w:color="auto" w:fill="F2F2F2" w:themeFill="background1" w:themeFillShade="F2"/>
          </w:tcPr>
          <w:p w14:paraId="71FF2BC3" w14:textId="77777777" w:rsidR="008A125C" w:rsidRPr="00983B16" w:rsidRDefault="008A125C" w:rsidP="006C67B6">
            <w:pPr>
              <w:rPr>
                <w:rFonts w:asciiTheme="minorHAnsi" w:hAnsiTheme="minorHAnsi" w:cstheme="minorHAnsi"/>
              </w:rPr>
            </w:pPr>
            <w:r w:rsidRPr="00983B16">
              <w:rPr>
                <w:rFonts w:asciiTheme="minorHAnsi" w:hAnsiTheme="minorHAnsi" w:cstheme="minorHAnsi"/>
                <w:b/>
                <w:sz w:val="20"/>
                <w:szCs w:val="20"/>
              </w:rPr>
              <w:t>Datum</w:t>
            </w:r>
          </w:p>
        </w:tc>
      </w:tr>
      <w:tr w:rsidR="008A125C" w:rsidRPr="00983B16" w14:paraId="196EFE03" w14:textId="77777777" w:rsidTr="006A49B4">
        <w:tc>
          <w:tcPr>
            <w:tcW w:w="7918" w:type="dxa"/>
            <w:gridSpan w:val="2"/>
          </w:tcPr>
          <w:p w14:paraId="354C62AE"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Freigabe durch:</w:t>
            </w:r>
          </w:p>
        </w:tc>
        <w:tc>
          <w:tcPr>
            <w:tcW w:w="985" w:type="dxa"/>
          </w:tcPr>
          <w:p w14:paraId="4E727E95" w14:textId="77777777" w:rsidR="008A125C" w:rsidRPr="00983B16" w:rsidRDefault="008A125C" w:rsidP="006C67B6">
            <w:pPr>
              <w:rPr>
                <w:rFonts w:asciiTheme="minorHAnsi" w:hAnsiTheme="minorHAnsi" w:cstheme="minorHAnsi"/>
              </w:rPr>
            </w:pPr>
          </w:p>
        </w:tc>
      </w:tr>
    </w:tbl>
    <w:tbl>
      <w:tblPr>
        <w:tblW w:w="4921" w:type="pct"/>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7"/>
        <w:gridCol w:w="4109"/>
        <w:gridCol w:w="2148"/>
        <w:gridCol w:w="869"/>
      </w:tblGrid>
      <w:tr w:rsidR="008A125C" w:rsidRPr="00983B16" w14:paraId="1454F724" w14:textId="77777777" w:rsidTr="00851444">
        <w:tc>
          <w:tcPr>
            <w:tcW w:w="989" w:type="pct"/>
            <w:tcBorders>
              <w:top w:val="single" w:sz="4" w:space="0" w:color="auto"/>
              <w:left w:val="nil"/>
              <w:bottom w:val="nil"/>
              <w:right w:val="nil"/>
            </w:tcBorders>
            <w:shd w:val="clear" w:color="auto" w:fill="auto"/>
            <w:vAlign w:val="bottom"/>
          </w:tcPr>
          <w:p w14:paraId="5213716F" w14:textId="77777777" w:rsidR="008A125C" w:rsidRPr="00983B16" w:rsidRDefault="008A125C" w:rsidP="006C67B6">
            <w:pPr>
              <w:rPr>
                <w:rFonts w:cstheme="minorHAnsi"/>
                <w:sz w:val="16"/>
                <w:szCs w:val="16"/>
              </w:rPr>
            </w:pPr>
            <w:r w:rsidRPr="00983B16">
              <w:rPr>
                <w:rFonts w:cstheme="minorHAnsi"/>
                <w:sz w:val="16"/>
                <w:szCs w:val="16"/>
              </w:rPr>
              <w:t xml:space="preserve">1) A = </w:t>
            </w:r>
            <w:proofErr w:type="spellStart"/>
            <w:r w:rsidRPr="00983B16">
              <w:rPr>
                <w:rFonts w:cstheme="minorHAnsi"/>
                <w:sz w:val="16"/>
                <w:szCs w:val="16"/>
              </w:rPr>
              <w:t>Must</w:t>
            </w:r>
            <w:proofErr w:type="spellEnd"/>
            <w:r w:rsidRPr="00983B16">
              <w:rPr>
                <w:rFonts w:cstheme="minorHAnsi"/>
                <w:sz w:val="16"/>
                <w:szCs w:val="16"/>
              </w:rPr>
              <w:t xml:space="preserve"> have</w:t>
            </w:r>
          </w:p>
        </w:tc>
        <w:tc>
          <w:tcPr>
            <w:tcW w:w="2313" w:type="pct"/>
            <w:tcBorders>
              <w:top w:val="single" w:sz="4" w:space="0" w:color="auto"/>
              <w:left w:val="nil"/>
              <w:bottom w:val="nil"/>
              <w:right w:val="nil"/>
            </w:tcBorders>
            <w:shd w:val="clear" w:color="auto" w:fill="auto"/>
            <w:vAlign w:val="bottom"/>
          </w:tcPr>
          <w:p w14:paraId="4EF39FF1" w14:textId="77777777" w:rsidR="008A125C" w:rsidRPr="00983B16" w:rsidRDefault="008A125C" w:rsidP="006C67B6">
            <w:pPr>
              <w:rPr>
                <w:rFonts w:cstheme="minorHAnsi"/>
                <w:sz w:val="16"/>
                <w:szCs w:val="16"/>
              </w:rPr>
            </w:pPr>
            <w:r w:rsidRPr="00983B16">
              <w:rPr>
                <w:rFonts w:cstheme="minorHAnsi"/>
                <w:sz w:val="16"/>
                <w:szCs w:val="16"/>
              </w:rPr>
              <w:t xml:space="preserve">B = Starkes Wunschziel, </w:t>
            </w:r>
            <w:proofErr w:type="gramStart"/>
            <w:r w:rsidRPr="00983B16">
              <w:rPr>
                <w:rFonts w:cstheme="minorHAnsi"/>
                <w:sz w:val="16"/>
                <w:szCs w:val="16"/>
              </w:rPr>
              <w:t>wenn irgendwie</w:t>
            </w:r>
            <w:proofErr w:type="gramEnd"/>
            <w:r w:rsidRPr="00983B16">
              <w:rPr>
                <w:rFonts w:cstheme="minorHAnsi"/>
                <w:sz w:val="16"/>
                <w:szCs w:val="16"/>
              </w:rPr>
              <w:t xml:space="preserve"> möglich</w:t>
            </w:r>
          </w:p>
        </w:tc>
        <w:tc>
          <w:tcPr>
            <w:tcW w:w="1209" w:type="pct"/>
            <w:tcBorders>
              <w:top w:val="single" w:sz="4" w:space="0" w:color="auto"/>
              <w:left w:val="nil"/>
              <w:bottom w:val="nil"/>
              <w:right w:val="nil"/>
            </w:tcBorders>
            <w:shd w:val="clear" w:color="auto" w:fill="auto"/>
            <w:vAlign w:val="bottom"/>
          </w:tcPr>
          <w:p w14:paraId="734BBA9D" w14:textId="77777777" w:rsidR="008A125C" w:rsidRPr="00983B16" w:rsidRDefault="008A125C" w:rsidP="006C67B6">
            <w:pPr>
              <w:rPr>
                <w:rFonts w:cstheme="minorHAnsi"/>
                <w:sz w:val="16"/>
                <w:szCs w:val="16"/>
              </w:rPr>
            </w:pPr>
            <w:r w:rsidRPr="00983B16">
              <w:rPr>
                <w:rFonts w:cstheme="minorHAnsi"/>
                <w:sz w:val="16"/>
                <w:szCs w:val="16"/>
              </w:rPr>
              <w:t xml:space="preserve">C = “Nice </w:t>
            </w:r>
            <w:proofErr w:type="spellStart"/>
            <w:r w:rsidRPr="00983B16">
              <w:rPr>
                <w:rFonts w:cstheme="minorHAnsi"/>
                <w:sz w:val="16"/>
                <w:szCs w:val="16"/>
              </w:rPr>
              <w:t>to</w:t>
            </w:r>
            <w:proofErr w:type="spellEnd"/>
            <w:r w:rsidRPr="00983B16">
              <w:rPr>
                <w:rFonts w:cstheme="minorHAnsi"/>
                <w:sz w:val="16"/>
                <w:szCs w:val="16"/>
              </w:rPr>
              <w:t xml:space="preserve"> have“</w:t>
            </w:r>
          </w:p>
        </w:tc>
        <w:tc>
          <w:tcPr>
            <w:tcW w:w="489" w:type="pct"/>
            <w:tcBorders>
              <w:top w:val="single" w:sz="4" w:space="0" w:color="auto"/>
              <w:left w:val="nil"/>
              <w:bottom w:val="nil"/>
              <w:right w:val="nil"/>
            </w:tcBorders>
            <w:shd w:val="clear" w:color="auto" w:fill="auto"/>
            <w:vAlign w:val="bottom"/>
          </w:tcPr>
          <w:p w14:paraId="3B42FF9D" w14:textId="77777777" w:rsidR="008A125C" w:rsidRPr="00983B16" w:rsidRDefault="008A125C" w:rsidP="006C67B6">
            <w:pPr>
              <w:rPr>
                <w:rFonts w:cstheme="minorHAnsi"/>
                <w:sz w:val="16"/>
                <w:szCs w:val="16"/>
              </w:rPr>
            </w:pPr>
          </w:p>
        </w:tc>
      </w:tr>
    </w:tbl>
    <w:p w14:paraId="2B005CFD" w14:textId="77777777" w:rsidR="008A125C" w:rsidRPr="00983B16" w:rsidRDefault="008A125C" w:rsidP="008A125C">
      <w:pPr>
        <w:pStyle w:val="Persberschrift1"/>
        <w:rPr>
          <w:rFonts w:cstheme="minorHAnsi"/>
        </w:rPr>
      </w:pPr>
    </w:p>
    <w:p w14:paraId="5D327C28" w14:textId="77777777" w:rsidR="008A125C" w:rsidRPr="00983B16" w:rsidRDefault="008A125C" w:rsidP="008A125C">
      <w:pPr>
        <w:pStyle w:val="Persberschrift1"/>
        <w:rPr>
          <w:rFonts w:cstheme="minorHAnsi"/>
        </w:rPr>
      </w:pPr>
    </w:p>
    <w:p w14:paraId="13D13A48" w14:textId="180D9C51" w:rsidR="00335963" w:rsidRPr="00983B16" w:rsidRDefault="008A125C" w:rsidP="00983B16">
      <w:pPr>
        <w:pStyle w:val="Persberschrift1"/>
      </w:pPr>
      <w:bookmarkStart w:id="1" w:name="_Toc138941929"/>
      <w:r w:rsidRPr="00983B16">
        <w:t>Konzeption</w:t>
      </w:r>
      <w:bookmarkEnd w:id="1"/>
    </w:p>
    <w:p w14:paraId="4E5C0DDB" w14:textId="77777777" w:rsidR="008A125C" w:rsidRPr="00983B16" w:rsidRDefault="008A125C" w:rsidP="008A125C">
      <w:pPr>
        <w:pStyle w:val="Persberschrift1"/>
        <w:rPr>
          <w:rFonts w:cstheme="minorHAnsi"/>
        </w:rPr>
      </w:pPr>
    </w:p>
    <w:p w14:paraId="1A9919B9" w14:textId="77777777" w:rsidR="00983B16" w:rsidRPr="00983B16" w:rsidRDefault="00983B16" w:rsidP="00983B16">
      <w:pPr>
        <w:pStyle w:val="Persberschrift2"/>
        <w:rPr>
          <w:rFonts w:eastAsia="Times New Roman"/>
          <w:lang w:eastAsia="de-CH"/>
        </w:rPr>
      </w:pPr>
      <w:bookmarkStart w:id="2" w:name="_Toc138941930"/>
      <w:r w:rsidRPr="00983B16">
        <w:rPr>
          <w:rFonts w:eastAsia="Times New Roman"/>
          <w:lang w:eastAsia="de-CH"/>
        </w:rPr>
        <w:t>Idee</w:t>
      </w:r>
      <w:bookmarkEnd w:id="2"/>
    </w:p>
    <w:p w14:paraId="7E7C85CD" w14:textId="49F70651" w:rsidR="00983B16" w:rsidRPr="00983B16" w:rsidRDefault="00983B16" w:rsidP="00983B16">
      <w:p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Meine Idee war es, eine Webanwendung zu entwickeln, welche es ermöglicht Rezepte anzuzeigen, zu filtern, zu suchen, zu erstellen, zu bearbeiten</w:t>
      </w:r>
      <w:r w:rsidR="00D62FD4">
        <w:rPr>
          <w:rFonts w:eastAsia="Times New Roman" w:cstheme="minorHAnsi"/>
          <w:sz w:val="24"/>
          <w:szCs w:val="24"/>
          <w:lang w:eastAsia="de-CH"/>
        </w:rPr>
        <w:t xml:space="preserve">, </w:t>
      </w:r>
      <w:r w:rsidRPr="00983B16">
        <w:rPr>
          <w:rFonts w:eastAsia="Times New Roman" w:cstheme="minorHAnsi"/>
          <w:sz w:val="24"/>
          <w:szCs w:val="24"/>
          <w:lang w:eastAsia="de-CH"/>
        </w:rPr>
        <w:t>zu löschen</w:t>
      </w:r>
      <w:r w:rsidR="00D62FD4">
        <w:rPr>
          <w:rFonts w:eastAsia="Times New Roman" w:cstheme="minorHAnsi"/>
          <w:sz w:val="24"/>
          <w:szCs w:val="24"/>
          <w:lang w:eastAsia="de-CH"/>
        </w:rPr>
        <w:t xml:space="preserve"> etc</w:t>
      </w:r>
      <w:r w:rsidRPr="00983B16">
        <w:rPr>
          <w:rFonts w:eastAsia="Times New Roman" w:cstheme="minorHAnsi"/>
          <w:sz w:val="24"/>
          <w:szCs w:val="24"/>
          <w:lang w:eastAsia="de-CH"/>
        </w:rPr>
        <w:t xml:space="preserve">. Jedes dieser Rezepte soll genaue </w:t>
      </w:r>
      <w:proofErr w:type="spellStart"/>
      <w:r w:rsidRPr="00983B16">
        <w:rPr>
          <w:rFonts w:eastAsia="Times New Roman" w:cstheme="minorHAnsi"/>
          <w:sz w:val="24"/>
          <w:szCs w:val="24"/>
          <w:lang w:eastAsia="de-CH"/>
        </w:rPr>
        <w:t>angaben</w:t>
      </w:r>
      <w:proofErr w:type="spellEnd"/>
      <w:r w:rsidRPr="00983B16">
        <w:rPr>
          <w:rFonts w:eastAsia="Times New Roman" w:cstheme="minorHAnsi"/>
          <w:sz w:val="24"/>
          <w:szCs w:val="24"/>
          <w:lang w:eastAsia="de-CH"/>
        </w:rPr>
        <w:t xml:space="preserve">, zu Kalorien, Fette usw. haben. Anhand dieser Angaben, wird ein Rating erstellt, welches aussagt, wie gesund oder ungesund ein Rezept ist. Die Rezepte werden mit Labels, wie z. B. vegan, vegetarisch oder glutenfrei gekennzeichnet. </w:t>
      </w:r>
      <w:proofErr w:type="gramStart"/>
      <w:r w:rsidRPr="00983B16">
        <w:rPr>
          <w:rFonts w:eastAsia="Times New Roman" w:cstheme="minorHAnsi"/>
          <w:sz w:val="24"/>
          <w:szCs w:val="24"/>
          <w:lang w:eastAsia="de-CH"/>
        </w:rPr>
        <w:t>Anhand dieser Rezepte,</w:t>
      </w:r>
      <w:proofErr w:type="gramEnd"/>
      <w:r w:rsidRPr="00983B16">
        <w:rPr>
          <w:rFonts w:eastAsia="Times New Roman" w:cstheme="minorHAnsi"/>
          <w:sz w:val="24"/>
          <w:szCs w:val="24"/>
          <w:lang w:eastAsia="de-CH"/>
        </w:rPr>
        <w:t xml:space="preserve"> kann man sich dann einen Ernährungsplan erstellen. Es gäbe eine Ansicht von selbst erstellten Rezepten und eine andere für die anderen Rezepte. Die eigenen Rezepte kann man, falls man </w:t>
      </w:r>
      <w:proofErr w:type="gramStart"/>
      <w:r w:rsidRPr="00983B16">
        <w:rPr>
          <w:rFonts w:eastAsia="Times New Roman" w:cstheme="minorHAnsi"/>
          <w:sz w:val="24"/>
          <w:szCs w:val="24"/>
          <w:lang w:eastAsia="de-CH"/>
        </w:rPr>
        <w:t>will</w:t>
      </w:r>
      <w:proofErr w:type="gramEnd"/>
      <w:r w:rsidRPr="00983B16">
        <w:rPr>
          <w:rFonts w:eastAsia="Times New Roman" w:cstheme="minorHAnsi"/>
          <w:sz w:val="24"/>
          <w:szCs w:val="24"/>
          <w:lang w:eastAsia="de-CH"/>
        </w:rPr>
        <w:t xml:space="preserve"> veröffentlichen und sie somit für alle zugänglich machen, ansonsten sind diese nur mit dem Login erreichbar.</w:t>
      </w:r>
    </w:p>
    <w:p w14:paraId="409CDAF8" w14:textId="77777777" w:rsidR="00A73ED2" w:rsidRDefault="00A73ED2">
      <w:pPr>
        <w:rPr>
          <w:rFonts w:eastAsia="Times New Roman" w:cstheme="majorBidi"/>
          <w:bCs/>
          <w:i/>
          <w:color w:val="2F5496" w:themeColor="accent1" w:themeShade="BF"/>
          <w:sz w:val="28"/>
          <w:szCs w:val="26"/>
          <w:lang w:eastAsia="de-CH"/>
        </w:rPr>
      </w:pPr>
      <w:r>
        <w:rPr>
          <w:rFonts w:eastAsia="Times New Roman"/>
          <w:lang w:eastAsia="de-CH"/>
        </w:rPr>
        <w:br w:type="page"/>
      </w:r>
    </w:p>
    <w:p w14:paraId="0A260123" w14:textId="4BD83602" w:rsidR="00983B16" w:rsidRPr="00983B16" w:rsidRDefault="00983B16" w:rsidP="00983B16">
      <w:pPr>
        <w:pStyle w:val="Persberschrift2"/>
        <w:rPr>
          <w:rFonts w:eastAsia="Times New Roman"/>
          <w:lang w:eastAsia="de-CH"/>
        </w:rPr>
      </w:pPr>
      <w:bookmarkStart w:id="3" w:name="_Toc138941931"/>
      <w:r w:rsidRPr="00983B16">
        <w:rPr>
          <w:rFonts w:eastAsia="Times New Roman"/>
          <w:lang w:eastAsia="de-CH"/>
        </w:rPr>
        <w:lastRenderedPageBreak/>
        <w:t>Use Cases</w:t>
      </w:r>
      <w:bookmarkEnd w:id="3"/>
    </w:p>
    <w:p w14:paraId="6F065256" w14:textId="77777777" w:rsidR="00983B16" w:rsidRPr="00983B16" w:rsidRDefault="00983B16" w:rsidP="00983B16">
      <w:pPr>
        <w:spacing w:before="100" w:beforeAutospacing="1" w:after="100" w:afterAutospacing="1" w:line="240" w:lineRule="auto"/>
        <w:rPr>
          <w:rFonts w:eastAsia="Times New Roman" w:cstheme="minorHAnsi"/>
          <w:sz w:val="24"/>
          <w:szCs w:val="24"/>
          <w:lang w:eastAsia="de-CH"/>
        </w:rPr>
      </w:pPr>
      <w:proofErr w:type="spellStart"/>
      <w:r w:rsidRPr="00983B16">
        <w:rPr>
          <w:rFonts w:eastAsia="Times New Roman" w:cstheme="minorHAnsi"/>
          <w:sz w:val="24"/>
          <w:szCs w:val="24"/>
          <w:lang w:eastAsia="de-CH"/>
        </w:rPr>
        <w:t>Logged</w:t>
      </w:r>
      <w:proofErr w:type="spellEnd"/>
      <w:r w:rsidRPr="00983B16">
        <w:rPr>
          <w:rFonts w:eastAsia="Times New Roman" w:cstheme="minorHAnsi"/>
          <w:sz w:val="24"/>
          <w:szCs w:val="24"/>
          <w:lang w:eastAsia="de-CH"/>
        </w:rPr>
        <w:t xml:space="preserve"> in User</w:t>
      </w:r>
    </w:p>
    <w:p w14:paraId="6091970A" w14:textId="77777777" w:rsidR="00983B16" w:rsidRPr="00983B16" w:rsidRDefault="00983B16" w:rsidP="00983B16">
      <w:pPr>
        <w:numPr>
          <w:ilvl w:val="0"/>
          <w:numId w:val="1"/>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Rezepte erstellen, löschen und bearbeiten</w:t>
      </w:r>
    </w:p>
    <w:p w14:paraId="4C5C46C1" w14:textId="77777777" w:rsidR="00983B16" w:rsidRPr="00983B16" w:rsidRDefault="00983B16" w:rsidP="00983B16">
      <w:pPr>
        <w:numPr>
          <w:ilvl w:val="0"/>
          <w:numId w:val="1"/>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Rezepte anzeigen, suchen und filtern</w:t>
      </w:r>
    </w:p>
    <w:p w14:paraId="0B133814" w14:textId="77777777" w:rsidR="00983B16" w:rsidRPr="00983B16" w:rsidRDefault="00983B16" w:rsidP="00983B16">
      <w:pPr>
        <w:numPr>
          <w:ilvl w:val="0"/>
          <w:numId w:val="1"/>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Einen Ernährungsplan erstellen</w:t>
      </w:r>
    </w:p>
    <w:p w14:paraId="7B5B0232" w14:textId="77777777" w:rsidR="00983B16" w:rsidRPr="00983B16" w:rsidRDefault="00983B16" w:rsidP="00983B16">
      <w:p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 xml:space="preserve">Not </w:t>
      </w:r>
      <w:proofErr w:type="spellStart"/>
      <w:r w:rsidRPr="00983B16">
        <w:rPr>
          <w:rFonts w:eastAsia="Times New Roman" w:cstheme="minorHAnsi"/>
          <w:sz w:val="24"/>
          <w:szCs w:val="24"/>
          <w:lang w:eastAsia="de-CH"/>
        </w:rPr>
        <w:t>logged</w:t>
      </w:r>
      <w:proofErr w:type="spellEnd"/>
      <w:r w:rsidRPr="00983B16">
        <w:rPr>
          <w:rFonts w:eastAsia="Times New Roman" w:cstheme="minorHAnsi"/>
          <w:sz w:val="24"/>
          <w:szCs w:val="24"/>
          <w:lang w:eastAsia="de-CH"/>
        </w:rPr>
        <w:t xml:space="preserve"> in User</w:t>
      </w:r>
    </w:p>
    <w:p w14:paraId="6D703B70" w14:textId="77777777" w:rsidR="00983B16" w:rsidRPr="00983B16" w:rsidRDefault="00983B16" w:rsidP="00983B16">
      <w:pPr>
        <w:numPr>
          <w:ilvl w:val="0"/>
          <w:numId w:val="2"/>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Rezepte anzeigen, suchen und filtern</w:t>
      </w:r>
    </w:p>
    <w:p w14:paraId="05A51A86" w14:textId="77777777" w:rsidR="00983B16" w:rsidRPr="00983B16" w:rsidRDefault="00983B16" w:rsidP="00983B16">
      <w:pPr>
        <w:pStyle w:val="Persberschrift2"/>
        <w:rPr>
          <w:rFonts w:eastAsia="Times New Roman"/>
          <w:lang w:eastAsia="de-CH"/>
        </w:rPr>
      </w:pPr>
      <w:bookmarkStart w:id="4" w:name="_Toc138941932"/>
      <w:r w:rsidRPr="00983B16">
        <w:rPr>
          <w:rFonts w:eastAsia="Times New Roman"/>
          <w:lang w:eastAsia="de-CH"/>
        </w:rPr>
        <w:t>Risiken</w:t>
      </w:r>
      <w:bookmarkEnd w:id="4"/>
    </w:p>
    <w:p w14:paraId="29F72A46" w14:textId="77777777" w:rsidR="00983B16" w:rsidRPr="00983B16" w:rsidRDefault="00983B16" w:rsidP="00983B16">
      <w:pPr>
        <w:numPr>
          <w:ilvl w:val="0"/>
          <w:numId w:val="3"/>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Zeitdruck</w:t>
      </w:r>
    </w:p>
    <w:p w14:paraId="579FCACA" w14:textId="6CA1D7B7" w:rsidR="00A73ED2" w:rsidRDefault="00983B16" w:rsidP="00A73ED2">
      <w:pPr>
        <w:numPr>
          <w:ilvl w:val="0"/>
          <w:numId w:val="3"/>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Umsetzung mit React.js</w:t>
      </w:r>
    </w:p>
    <w:p w14:paraId="2E5802C1" w14:textId="77777777" w:rsidR="00A73ED2" w:rsidRDefault="00A73ED2" w:rsidP="00A73ED2">
      <w:pPr>
        <w:spacing w:before="100" w:beforeAutospacing="1" w:after="100" w:afterAutospacing="1" w:line="240" w:lineRule="auto"/>
        <w:rPr>
          <w:rFonts w:eastAsia="Times New Roman" w:cstheme="minorHAnsi"/>
          <w:sz w:val="24"/>
          <w:szCs w:val="24"/>
          <w:lang w:eastAsia="de-CH"/>
        </w:rPr>
      </w:pPr>
    </w:p>
    <w:p w14:paraId="00AE6412" w14:textId="77777777" w:rsidR="00A73ED2" w:rsidRDefault="00A73ED2" w:rsidP="00A73ED2">
      <w:pPr>
        <w:pStyle w:val="Persberschrift2"/>
        <w:rPr>
          <w:rFonts w:eastAsia="Times New Roman"/>
          <w:lang w:eastAsia="de-CH"/>
        </w:rPr>
      </w:pPr>
      <w:bookmarkStart w:id="5" w:name="_Toc138941933"/>
      <w:r w:rsidRPr="00983B16">
        <w:rPr>
          <w:rFonts w:eastAsia="Times New Roman"/>
          <w:lang w:eastAsia="de-CH"/>
        </w:rPr>
        <w:t>Wireframe</w:t>
      </w:r>
      <w:bookmarkEnd w:id="5"/>
    </w:p>
    <w:p w14:paraId="3D41C6A4" w14:textId="77777777" w:rsidR="00A73ED2" w:rsidRDefault="00A73ED2" w:rsidP="00A73ED2">
      <w:pPr>
        <w:pStyle w:val="Persberschrift2"/>
        <w:rPr>
          <w:rFonts w:eastAsia="Times New Roman"/>
          <w:lang w:eastAsia="de-CH"/>
        </w:rPr>
      </w:pPr>
    </w:p>
    <w:p w14:paraId="1F6E5756" w14:textId="77777777" w:rsidR="00A73ED2" w:rsidRDefault="00A73ED2" w:rsidP="00A73ED2">
      <w:pPr>
        <w:pStyle w:val="Persberschrift3"/>
      </w:pPr>
      <w:bookmarkStart w:id="6" w:name="_Toc138941934"/>
      <w:proofErr w:type="gramStart"/>
      <w:r w:rsidRPr="00A73ED2">
        <w:t>Home Page</w:t>
      </w:r>
      <w:bookmarkEnd w:id="6"/>
      <w:proofErr w:type="gramEnd"/>
    </w:p>
    <w:p w14:paraId="196890F9" w14:textId="77777777" w:rsidR="0040034D" w:rsidRPr="00A73ED2" w:rsidRDefault="0040034D" w:rsidP="0040034D">
      <w:pPr>
        <w:pStyle w:val="PersStandart"/>
      </w:pPr>
    </w:p>
    <w:p w14:paraId="67194C17" w14:textId="77777777" w:rsidR="00A73ED2" w:rsidRDefault="00A73ED2" w:rsidP="0040034D">
      <w:pPr>
        <w:pStyle w:val="PersStandart"/>
        <w:rPr>
          <w:lang w:eastAsia="de-CH"/>
        </w:rPr>
      </w:pPr>
      <w:r w:rsidRPr="00A73ED2">
        <w:rPr>
          <w:noProof/>
          <w:lang w:eastAsia="de-CH"/>
        </w:rPr>
        <w:drawing>
          <wp:inline distT="0" distB="0" distL="0" distR="0" wp14:anchorId="508903FE" wp14:editId="14AC1981">
            <wp:extent cx="5731510" cy="3504565"/>
            <wp:effectExtent l="190500" t="190500" r="193040" b="191135"/>
            <wp:docPr id="131090253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02535" name="Picture 1" descr="A screenshot of a computer&#10;&#10;Description automatically generated with medium confidence"/>
                    <pic:cNvPicPr/>
                  </pic:nvPicPr>
                  <pic:blipFill>
                    <a:blip r:embed="rId10"/>
                    <a:stretch>
                      <a:fillRect/>
                    </a:stretch>
                  </pic:blipFill>
                  <pic:spPr>
                    <a:xfrm>
                      <a:off x="0" y="0"/>
                      <a:ext cx="5731510" cy="3504565"/>
                    </a:xfrm>
                    <a:prstGeom prst="rect">
                      <a:avLst/>
                    </a:prstGeom>
                    <a:ln>
                      <a:noFill/>
                    </a:ln>
                    <a:effectLst>
                      <a:outerShdw blurRad="190500" algn="tl" rotWithShape="0">
                        <a:srgbClr val="000000">
                          <a:alpha val="70000"/>
                        </a:srgbClr>
                      </a:outerShdw>
                    </a:effectLst>
                  </pic:spPr>
                </pic:pic>
              </a:graphicData>
            </a:graphic>
          </wp:inline>
        </w:drawing>
      </w:r>
    </w:p>
    <w:p w14:paraId="14BC4E93" w14:textId="77777777" w:rsidR="00A73ED2" w:rsidRDefault="00A73ED2" w:rsidP="00A73ED2">
      <w:pPr>
        <w:spacing w:before="100" w:beforeAutospacing="1" w:after="100" w:afterAutospacing="1" w:line="240" w:lineRule="auto"/>
        <w:rPr>
          <w:rFonts w:eastAsia="Times New Roman" w:cstheme="minorHAnsi"/>
          <w:sz w:val="24"/>
          <w:szCs w:val="24"/>
          <w:lang w:eastAsia="de-CH"/>
        </w:rPr>
      </w:pPr>
    </w:p>
    <w:p w14:paraId="35E7C4BD" w14:textId="5C06AFFC" w:rsidR="00A73ED2" w:rsidRDefault="00A73ED2" w:rsidP="00A73ED2">
      <w:pPr>
        <w:pStyle w:val="Persberschrift3"/>
        <w:rPr>
          <w:rFonts w:eastAsia="Times New Roman"/>
          <w:lang w:eastAsia="de-CH"/>
        </w:rPr>
      </w:pPr>
      <w:bookmarkStart w:id="7" w:name="_Toc138941935"/>
      <w:r>
        <w:rPr>
          <w:rFonts w:eastAsia="Times New Roman"/>
          <w:lang w:eastAsia="de-CH"/>
        </w:rPr>
        <w:t>Recipe Single View</w:t>
      </w:r>
      <w:bookmarkEnd w:id="7"/>
    </w:p>
    <w:p w14:paraId="1B4A9A45" w14:textId="77777777" w:rsidR="0040034D" w:rsidRDefault="0040034D" w:rsidP="0040034D">
      <w:pPr>
        <w:pStyle w:val="PersStandart"/>
        <w:rPr>
          <w:lang w:eastAsia="de-CH"/>
        </w:rPr>
      </w:pPr>
    </w:p>
    <w:p w14:paraId="0B98958F" w14:textId="2D897E8E" w:rsidR="00A73ED2" w:rsidRDefault="00A73ED2" w:rsidP="0040034D">
      <w:pPr>
        <w:pStyle w:val="PersStandart"/>
        <w:rPr>
          <w:lang w:eastAsia="de-CH"/>
        </w:rPr>
      </w:pPr>
      <w:r w:rsidRPr="00A73ED2">
        <w:rPr>
          <w:noProof/>
          <w:lang w:eastAsia="de-CH"/>
        </w:rPr>
        <w:drawing>
          <wp:inline distT="0" distB="0" distL="0" distR="0" wp14:anchorId="0EC8D48C" wp14:editId="41CD8BE8">
            <wp:extent cx="5731510" cy="3524885"/>
            <wp:effectExtent l="190500" t="190500" r="193040" b="189865"/>
            <wp:docPr id="177768129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81292" name="Picture 1" descr="A screenshot of a computer&#10;&#10;Description automatically generated with medium confidence"/>
                    <pic:cNvPicPr/>
                  </pic:nvPicPr>
                  <pic:blipFill>
                    <a:blip r:embed="rId11"/>
                    <a:stretch>
                      <a:fillRect/>
                    </a:stretch>
                  </pic:blipFill>
                  <pic:spPr>
                    <a:xfrm>
                      <a:off x="0" y="0"/>
                      <a:ext cx="5731510" cy="3524885"/>
                    </a:xfrm>
                    <a:prstGeom prst="rect">
                      <a:avLst/>
                    </a:prstGeom>
                    <a:ln>
                      <a:noFill/>
                    </a:ln>
                    <a:effectLst>
                      <a:outerShdw blurRad="190500" algn="tl" rotWithShape="0">
                        <a:srgbClr val="000000">
                          <a:alpha val="70000"/>
                        </a:srgbClr>
                      </a:outerShdw>
                    </a:effectLst>
                  </pic:spPr>
                </pic:pic>
              </a:graphicData>
            </a:graphic>
          </wp:inline>
        </w:drawing>
      </w:r>
    </w:p>
    <w:p w14:paraId="4C208343" w14:textId="77777777" w:rsidR="00A73ED2" w:rsidRDefault="00A73ED2" w:rsidP="00983B16">
      <w:pPr>
        <w:pStyle w:val="Persberschrift2"/>
        <w:rPr>
          <w:rFonts w:eastAsia="Times New Roman"/>
          <w:lang w:eastAsia="de-CH"/>
        </w:rPr>
      </w:pPr>
    </w:p>
    <w:p w14:paraId="477E47AF" w14:textId="77777777" w:rsidR="00A73ED2" w:rsidRDefault="00A73ED2" w:rsidP="00A73ED2">
      <w:pPr>
        <w:pStyle w:val="Persberschrift3"/>
        <w:rPr>
          <w:rFonts w:eastAsia="Times New Roman"/>
          <w:lang w:eastAsia="de-CH"/>
        </w:rPr>
      </w:pPr>
      <w:bookmarkStart w:id="8" w:name="_Toc138941936"/>
      <w:r>
        <w:rPr>
          <w:rFonts w:eastAsia="Times New Roman"/>
          <w:lang w:eastAsia="de-CH"/>
        </w:rPr>
        <w:t>Nutrition Plan</w:t>
      </w:r>
      <w:bookmarkEnd w:id="8"/>
    </w:p>
    <w:p w14:paraId="599815FE" w14:textId="77777777" w:rsidR="0040034D" w:rsidRDefault="0040034D" w:rsidP="0040034D">
      <w:pPr>
        <w:pStyle w:val="PersStandart"/>
        <w:rPr>
          <w:lang w:eastAsia="de-CH"/>
        </w:rPr>
      </w:pPr>
    </w:p>
    <w:p w14:paraId="6CC30ADC" w14:textId="01375669" w:rsidR="00A73ED2" w:rsidRDefault="00A73ED2" w:rsidP="0040034D">
      <w:pPr>
        <w:pStyle w:val="PersStandart"/>
        <w:rPr>
          <w:lang w:eastAsia="de-CH"/>
        </w:rPr>
      </w:pPr>
      <w:r w:rsidRPr="00A73ED2">
        <w:rPr>
          <w:noProof/>
          <w:lang w:eastAsia="de-CH"/>
        </w:rPr>
        <w:lastRenderedPageBreak/>
        <w:drawing>
          <wp:inline distT="0" distB="0" distL="0" distR="0" wp14:anchorId="42FA98DE" wp14:editId="16AAC71F">
            <wp:extent cx="5731510" cy="3517265"/>
            <wp:effectExtent l="190500" t="190500" r="193040" b="197485"/>
            <wp:docPr id="383565867"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65867" name="Picture 1" descr="A screenshot of a computer screen&#10;&#10;Description automatically generated with low confidence"/>
                    <pic:cNvPicPr/>
                  </pic:nvPicPr>
                  <pic:blipFill>
                    <a:blip r:embed="rId12"/>
                    <a:stretch>
                      <a:fillRect/>
                    </a:stretch>
                  </pic:blipFill>
                  <pic:spPr>
                    <a:xfrm>
                      <a:off x="0" y="0"/>
                      <a:ext cx="5731510" cy="3517265"/>
                    </a:xfrm>
                    <a:prstGeom prst="rect">
                      <a:avLst/>
                    </a:prstGeom>
                    <a:ln>
                      <a:noFill/>
                    </a:ln>
                    <a:effectLst>
                      <a:outerShdw blurRad="190500" algn="tl" rotWithShape="0">
                        <a:srgbClr val="000000">
                          <a:alpha val="70000"/>
                        </a:srgbClr>
                      </a:outerShdw>
                    </a:effectLst>
                  </pic:spPr>
                </pic:pic>
              </a:graphicData>
            </a:graphic>
          </wp:inline>
        </w:drawing>
      </w:r>
    </w:p>
    <w:p w14:paraId="5E9F412C" w14:textId="79F6FF37" w:rsidR="00A73ED2" w:rsidRDefault="00A73ED2">
      <w:pPr>
        <w:rPr>
          <w:rFonts w:eastAsia="Times New Roman" w:cstheme="majorBidi"/>
          <w:bCs/>
          <w:i/>
          <w:color w:val="2F5496" w:themeColor="accent1" w:themeShade="BF"/>
          <w:sz w:val="28"/>
          <w:szCs w:val="26"/>
          <w:lang w:eastAsia="de-CH"/>
        </w:rPr>
      </w:pPr>
      <w:r>
        <w:rPr>
          <w:rFonts w:eastAsia="Times New Roman"/>
          <w:lang w:eastAsia="de-CH"/>
        </w:rPr>
        <w:br w:type="page"/>
      </w:r>
    </w:p>
    <w:p w14:paraId="13A9D951" w14:textId="77777777" w:rsidR="00A73ED2" w:rsidRDefault="00A73ED2" w:rsidP="00983B16">
      <w:pPr>
        <w:pStyle w:val="Persberschrift2"/>
        <w:rPr>
          <w:rFonts w:eastAsia="Times New Roman"/>
          <w:lang w:eastAsia="de-CH"/>
        </w:rPr>
      </w:pPr>
    </w:p>
    <w:p w14:paraId="4DD1158E" w14:textId="73018732" w:rsidR="00983B16" w:rsidRDefault="00983B16" w:rsidP="0040034D">
      <w:pPr>
        <w:pStyle w:val="Persberschrift2"/>
        <w:rPr>
          <w:rFonts w:eastAsia="Times New Roman"/>
          <w:lang w:eastAsia="de-CH"/>
        </w:rPr>
      </w:pPr>
      <w:bookmarkStart w:id="9" w:name="_Toc138941937"/>
      <w:r w:rsidRPr="00983B16">
        <w:rPr>
          <w:rFonts w:eastAsia="Times New Roman"/>
          <w:lang w:eastAsia="de-CH"/>
        </w:rPr>
        <w:t xml:space="preserve">Klassendiagramm </w:t>
      </w:r>
      <w:r w:rsidR="00F627AE" w:rsidRPr="00983B16">
        <w:rPr>
          <w:rFonts w:eastAsia="Times New Roman"/>
          <w:lang w:eastAsia="de-CH"/>
        </w:rPr>
        <w:t>Struktur</w:t>
      </w:r>
      <w:bookmarkEnd w:id="9"/>
    </w:p>
    <w:p w14:paraId="394D03D9" w14:textId="77777777" w:rsidR="0040034D" w:rsidRDefault="0040034D" w:rsidP="0040034D">
      <w:pPr>
        <w:pStyle w:val="Persberschrift2"/>
        <w:rPr>
          <w:rFonts w:eastAsia="Times New Roman"/>
          <w:lang w:eastAsia="de-CH"/>
        </w:rPr>
      </w:pPr>
    </w:p>
    <w:p w14:paraId="172F810D" w14:textId="2E032067" w:rsidR="0040034D" w:rsidRDefault="0040034D" w:rsidP="006A49B4">
      <w:pPr>
        <w:pStyle w:val="PersStandart"/>
        <w:rPr>
          <w:lang w:eastAsia="de-CH"/>
        </w:rPr>
      </w:pPr>
      <w:r w:rsidRPr="0040034D">
        <w:rPr>
          <w:noProof/>
          <w:lang w:eastAsia="de-CH"/>
        </w:rPr>
        <w:drawing>
          <wp:inline distT="0" distB="0" distL="0" distR="0" wp14:anchorId="48FEDC38" wp14:editId="14404577">
            <wp:extent cx="5731510" cy="3171190"/>
            <wp:effectExtent l="190500" t="190500" r="193040" b="181610"/>
            <wp:docPr id="458021027" name="Picture 1"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21027" name="Picture 1" descr="A picture containing text, diagram, screenshot, plan&#10;&#10;Description automatically generated"/>
                    <pic:cNvPicPr/>
                  </pic:nvPicPr>
                  <pic:blipFill>
                    <a:blip r:embed="rId13"/>
                    <a:stretch>
                      <a:fillRect/>
                    </a:stretch>
                  </pic:blipFill>
                  <pic:spPr>
                    <a:xfrm>
                      <a:off x="0" y="0"/>
                      <a:ext cx="5731510" cy="3171190"/>
                    </a:xfrm>
                    <a:prstGeom prst="rect">
                      <a:avLst/>
                    </a:prstGeom>
                    <a:ln>
                      <a:noFill/>
                    </a:ln>
                    <a:effectLst>
                      <a:outerShdw blurRad="190500" algn="tl" rotWithShape="0">
                        <a:srgbClr val="000000">
                          <a:alpha val="70000"/>
                        </a:srgbClr>
                      </a:outerShdw>
                    </a:effectLst>
                  </pic:spPr>
                </pic:pic>
              </a:graphicData>
            </a:graphic>
          </wp:inline>
        </w:drawing>
      </w:r>
    </w:p>
    <w:p w14:paraId="7D7CEBB8" w14:textId="047AF8B6" w:rsidR="0040034D" w:rsidRPr="00983B16" w:rsidRDefault="0040034D" w:rsidP="0040034D">
      <w:pPr>
        <w:rPr>
          <w:rFonts w:eastAsia="Times New Roman" w:cstheme="majorBidi"/>
          <w:bCs/>
          <w:i/>
          <w:color w:val="2F5496" w:themeColor="accent1" w:themeShade="BF"/>
          <w:sz w:val="28"/>
          <w:szCs w:val="26"/>
          <w:lang w:eastAsia="de-CH"/>
        </w:rPr>
      </w:pPr>
      <w:r>
        <w:rPr>
          <w:rFonts w:eastAsia="Times New Roman"/>
          <w:lang w:eastAsia="de-CH"/>
        </w:rPr>
        <w:br w:type="page"/>
      </w:r>
    </w:p>
    <w:p w14:paraId="2B1EA9B0" w14:textId="0CB92506" w:rsidR="00983B16" w:rsidRDefault="00983B16" w:rsidP="0040034D">
      <w:pPr>
        <w:pStyle w:val="Persberschrift2"/>
        <w:rPr>
          <w:rFonts w:eastAsia="Times New Roman"/>
          <w:lang w:eastAsia="de-CH"/>
        </w:rPr>
      </w:pPr>
      <w:bookmarkStart w:id="10" w:name="_Toc138941938"/>
      <w:r w:rsidRPr="00983B16">
        <w:rPr>
          <w:rFonts w:eastAsia="Times New Roman"/>
          <w:lang w:eastAsia="de-CH"/>
        </w:rPr>
        <w:lastRenderedPageBreak/>
        <w:t>Flow Chart User Access</w:t>
      </w:r>
      <w:bookmarkEnd w:id="10"/>
    </w:p>
    <w:p w14:paraId="3A5F3904" w14:textId="77777777" w:rsidR="0040034D" w:rsidRDefault="0040034D" w:rsidP="0040034D">
      <w:pPr>
        <w:pStyle w:val="Persberschrift2"/>
        <w:rPr>
          <w:rFonts w:eastAsia="Times New Roman"/>
          <w:lang w:eastAsia="de-CH"/>
        </w:rPr>
      </w:pPr>
    </w:p>
    <w:p w14:paraId="38061020" w14:textId="0FE54533" w:rsidR="0040034D" w:rsidRDefault="0040034D" w:rsidP="006A49B4">
      <w:pPr>
        <w:pStyle w:val="PersStandart"/>
        <w:rPr>
          <w:lang w:eastAsia="de-CH"/>
        </w:rPr>
      </w:pPr>
      <w:r w:rsidRPr="0040034D">
        <w:rPr>
          <w:noProof/>
          <w:lang w:eastAsia="de-CH"/>
        </w:rPr>
        <w:drawing>
          <wp:inline distT="0" distB="0" distL="0" distR="0" wp14:anchorId="37CD7B90" wp14:editId="1711DAC5">
            <wp:extent cx="5731510" cy="5593080"/>
            <wp:effectExtent l="152400" t="152400" r="364490" b="369570"/>
            <wp:docPr id="1006866236" name="Picture 1" descr="A diagram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66236" name="Picture 1" descr="A diagram of a website&#10;&#10;Description automatically generated with medium confidence"/>
                    <pic:cNvPicPr/>
                  </pic:nvPicPr>
                  <pic:blipFill>
                    <a:blip r:embed="rId14"/>
                    <a:stretch>
                      <a:fillRect/>
                    </a:stretch>
                  </pic:blipFill>
                  <pic:spPr>
                    <a:xfrm>
                      <a:off x="0" y="0"/>
                      <a:ext cx="5731510" cy="5593080"/>
                    </a:xfrm>
                    <a:prstGeom prst="rect">
                      <a:avLst/>
                    </a:prstGeom>
                    <a:ln>
                      <a:noFill/>
                    </a:ln>
                    <a:effectLst>
                      <a:outerShdw blurRad="292100" dist="139700" dir="2700000" algn="tl" rotWithShape="0">
                        <a:srgbClr val="333333">
                          <a:alpha val="65000"/>
                        </a:srgbClr>
                      </a:outerShdw>
                    </a:effectLst>
                  </pic:spPr>
                </pic:pic>
              </a:graphicData>
            </a:graphic>
          </wp:inline>
        </w:drawing>
      </w:r>
    </w:p>
    <w:p w14:paraId="6D53910D" w14:textId="2D9D68DC" w:rsidR="0040034D" w:rsidRPr="00315CD5" w:rsidRDefault="00315CD5" w:rsidP="00315CD5">
      <w:pPr>
        <w:rPr>
          <w:rFonts w:eastAsia="Times New Roman" w:cstheme="majorBidi"/>
          <w:bCs/>
          <w:i/>
          <w:color w:val="2F5496" w:themeColor="accent1" w:themeShade="BF"/>
          <w:sz w:val="28"/>
          <w:szCs w:val="26"/>
          <w:lang w:eastAsia="de-CH"/>
        </w:rPr>
      </w:pPr>
      <w:r>
        <w:rPr>
          <w:rFonts w:eastAsia="Times New Roman"/>
          <w:lang w:eastAsia="de-CH"/>
        </w:rPr>
        <w:br w:type="page"/>
      </w:r>
    </w:p>
    <w:p w14:paraId="5260920A" w14:textId="77777777" w:rsidR="00983B16" w:rsidRPr="00983B16" w:rsidRDefault="00983B16" w:rsidP="00983B16">
      <w:pPr>
        <w:pStyle w:val="Persberschrift2"/>
        <w:rPr>
          <w:rFonts w:eastAsia="Times New Roman"/>
          <w:lang w:eastAsia="de-CH"/>
        </w:rPr>
      </w:pPr>
      <w:bookmarkStart w:id="11" w:name="_Toc138941939"/>
      <w:r w:rsidRPr="00983B16">
        <w:rPr>
          <w:rFonts w:eastAsia="Times New Roman"/>
          <w:lang w:eastAsia="de-CH"/>
        </w:rPr>
        <w:lastRenderedPageBreak/>
        <w:t>Technologien</w:t>
      </w:r>
      <w:bookmarkEnd w:id="11"/>
    </w:p>
    <w:p w14:paraId="5DCF5FF3" w14:textId="77777777" w:rsidR="00983B16" w:rsidRPr="00983B16" w:rsidRDefault="00983B16" w:rsidP="00983B16">
      <w:pPr>
        <w:numPr>
          <w:ilvl w:val="0"/>
          <w:numId w:val="4"/>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Raspbian 64bit</w:t>
      </w:r>
    </w:p>
    <w:p w14:paraId="77A0D0B4" w14:textId="77777777" w:rsidR="00983B16" w:rsidRPr="00983B16" w:rsidRDefault="00983B16" w:rsidP="00983B16">
      <w:pPr>
        <w:numPr>
          <w:ilvl w:val="0"/>
          <w:numId w:val="4"/>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Docker</w:t>
      </w:r>
    </w:p>
    <w:p w14:paraId="6F738B04" w14:textId="77777777" w:rsidR="00983B16" w:rsidRPr="00983B16" w:rsidRDefault="00983B16" w:rsidP="00983B16">
      <w:pPr>
        <w:numPr>
          <w:ilvl w:val="0"/>
          <w:numId w:val="4"/>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Kubernetes</w:t>
      </w:r>
    </w:p>
    <w:p w14:paraId="3EA8FB95" w14:textId="77777777" w:rsidR="00983B16" w:rsidRPr="00983B16" w:rsidRDefault="00983B16" w:rsidP="00983B16">
      <w:pPr>
        <w:numPr>
          <w:ilvl w:val="0"/>
          <w:numId w:val="4"/>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JavaScript / React.js</w:t>
      </w:r>
    </w:p>
    <w:p w14:paraId="73C868F4" w14:textId="77777777" w:rsidR="00983B16" w:rsidRPr="00983B16" w:rsidRDefault="00983B16" w:rsidP="00983B16">
      <w:pPr>
        <w:numPr>
          <w:ilvl w:val="0"/>
          <w:numId w:val="4"/>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HTML</w:t>
      </w:r>
    </w:p>
    <w:p w14:paraId="6A6F5312" w14:textId="77777777" w:rsidR="00983B16" w:rsidRPr="00983B16" w:rsidRDefault="00983B16" w:rsidP="00983B16">
      <w:pPr>
        <w:numPr>
          <w:ilvl w:val="0"/>
          <w:numId w:val="4"/>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CSS</w:t>
      </w:r>
    </w:p>
    <w:p w14:paraId="4BD2D240" w14:textId="77777777" w:rsidR="00983B16" w:rsidRPr="00983B16" w:rsidRDefault="00983B16" w:rsidP="00983B16">
      <w:pPr>
        <w:numPr>
          <w:ilvl w:val="0"/>
          <w:numId w:val="4"/>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SQL</w:t>
      </w:r>
    </w:p>
    <w:p w14:paraId="71D8ACA0" w14:textId="77777777" w:rsidR="00983B16" w:rsidRDefault="00983B16" w:rsidP="00983B16">
      <w:pPr>
        <w:numPr>
          <w:ilvl w:val="0"/>
          <w:numId w:val="4"/>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APIs?</w:t>
      </w:r>
    </w:p>
    <w:p w14:paraId="09B6579F" w14:textId="2E21A7B8" w:rsidR="00315CD5" w:rsidRDefault="00315CD5" w:rsidP="00983B16">
      <w:pPr>
        <w:numPr>
          <w:ilvl w:val="0"/>
          <w:numId w:val="4"/>
        </w:numPr>
        <w:spacing w:before="100" w:beforeAutospacing="1" w:after="100" w:afterAutospacing="1" w:line="240" w:lineRule="auto"/>
        <w:rPr>
          <w:rFonts w:eastAsia="Times New Roman" w:cstheme="minorHAnsi"/>
          <w:sz w:val="24"/>
          <w:szCs w:val="24"/>
          <w:lang w:eastAsia="de-CH"/>
        </w:rPr>
      </w:pPr>
      <w:r>
        <w:rPr>
          <w:rFonts w:eastAsia="Times New Roman" w:cstheme="minorHAnsi"/>
          <w:sz w:val="24"/>
          <w:szCs w:val="24"/>
          <w:lang w:eastAsia="de-CH"/>
        </w:rPr>
        <w:t>Visual Studio Code</w:t>
      </w:r>
    </w:p>
    <w:p w14:paraId="1F650AFA" w14:textId="0A687485" w:rsidR="00315CD5" w:rsidRDefault="00315CD5" w:rsidP="00983B16">
      <w:pPr>
        <w:numPr>
          <w:ilvl w:val="0"/>
          <w:numId w:val="4"/>
        </w:numPr>
        <w:spacing w:before="100" w:beforeAutospacing="1" w:after="100" w:afterAutospacing="1" w:line="240" w:lineRule="auto"/>
        <w:rPr>
          <w:rFonts w:eastAsia="Times New Roman" w:cstheme="minorHAnsi"/>
          <w:sz w:val="24"/>
          <w:szCs w:val="24"/>
          <w:lang w:eastAsia="de-CH"/>
        </w:rPr>
      </w:pPr>
      <w:r>
        <w:rPr>
          <w:rFonts w:eastAsia="Times New Roman" w:cstheme="minorHAnsi"/>
          <w:sz w:val="24"/>
          <w:szCs w:val="24"/>
          <w:lang w:eastAsia="de-CH"/>
        </w:rPr>
        <w:t>Postman</w:t>
      </w:r>
    </w:p>
    <w:p w14:paraId="1B25B859" w14:textId="1A65A870" w:rsidR="00315CD5" w:rsidRDefault="00315CD5" w:rsidP="00315CD5">
      <w:pPr>
        <w:numPr>
          <w:ilvl w:val="0"/>
          <w:numId w:val="4"/>
        </w:numPr>
        <w:spacing w:before="100" w:beforeAutospacing="1" w:after="100" w:afterAutospacing="1" w:line="240" w:lineRule="auto"/>
        <w:rPr>
          <w:rFonts w:eastAsia="Times New Roman" w:cstheme="minorHAnsi"/>
          <w:sz w:val="24"/>
          <w:szCs w:val="24"/>
          <w:lang w:eastAsia="de-CH"/>
        </w:rPr>
      </w:pPr>
      <w:proofErr w:type="spellStart"/>
      <w:r>
        <w:rPr>
          <w:rFonts w:eastAsia="Times New Roman" w:cstheme="minorHAnsi"/>
          <w:sz w:val="24"/>
          <w:szCs w:val="24"/>
          <w:lang w:eastAsia="de-CH"/>
        </w:rPr>
        <w:t>MySql</w:t>
      </w:r>
      <w:proofErr w:type="spellEnd"/>
      <w:r>
        <w:rPr>
          <w:rFonts w:eastAsia="Times New Roman" w:cstheme="minorHAnsi"/>
          <w:sz w:val="24"/>
          <w:szCs w:val="24"/>
          <w:lang w:eastAsia="de-CH"/>
        </w:rPr>
        <w:t xml:space="preserve"> </w:t>
      </w:r>
      <w:proofErr w:type="spellStart"/>
      <w:r>
        <w:rPr>
          <w:rFonts w:eastAsia="Times New Roman" w:cstheme="minorHAnsi"/>
          <w:sz w:val="24"/>
          <w:szCs w:val="24"/>
          <w:lang w:eastAsia="de-CH"/>
        </w:rPr>
        <w:t>Workbench</w:t>
      </w:r>
      <w:proofErr w:type="spellEnd"/>
    </w:p>
    <w:p w14:paraId="75D5FC3C" w14:textId="33295968" w:rsidR="00315CD5" w:rsidRDefault="00315CD5" w:rsidP="00315CD5">
      <w:pPr>
        <w:numPr>
          <w:ilvl w:val="0"/>
          <w:numId w:val="4"/>
        </w:numPr>
        <w:spacing w:before="100" w:beforeAutospacing="1" w:after="100" w:afterAutospacing="1" w:line="240" w:lineRule="auto"/>
        <w:rPr>
          <w:rFonts w:eastAsia="Times New Roman" w:cstheme="minorHAnsi"/>
          <w:sz w:val="24"/>
          <w:szCs w:val="24"/>
          <w:lang w:eastAsia="de-CH"/>
        </w:rPr>
      </w:pPr>
      <w:r>
        <w:rPr>
          <w:rFonts w:eastAsia="Times New Roman" w:cstheme="minorHAnsi"/>
          <w:sz w:val="24"/>
          <w:szCs w:val="24"/>
          <w:lang w:eastAsia="de-CH"/>
        </w:rPr>
        <w:t>Notion</w:t>
      </w:r>
    </w:p>
    <w:p w14:paraId="426D23FB" w14:textId="2D7773F4" w:rsidR="00315CD5" w:rsidRDefault="00315CD5" w:rsidP="00315CD5">
      <w:pPr>
        <w:numPr>
          <w:ilvl w:val="0"/>
          <w:numId w:val="4"/>
        </w:numPr>
        <w:spacing w:before="100" w:beforeAutospacing="1" w:after="100" w:afterAutospacing="1" w:line="240" w:lineRule="auto"/>
        <w:rPr>
          <w:rFonts w:eastAsia="Times New Roman" w:cstheme="minorHAnsi"/>
          <w:sz w:val="24"/>
          <w:szCs w:val="24"/>
          <w:lang w:eastAsia="de-CH"/>
        </w:rPr>
      </w:pPr>
      <w:r>
        <w:rPr>
          <w:rFonts w:eastAsia="Times New Roman" w:cstheme="minorHAnsi"/>
          <w:sz w:val="24"/>
          <w:szCs w:val="24"/>
          <w:lang w:eastAsia="de-CH"/>
        </w:rPr>
        <w:t>Word</w:t>
      </w:r>
    </w:p>
    <w:p w14:paraId="7DB938CE" w14:textId="09221622" w:rsidR="00315CD5" w:rsidRDefault="00315CD5" w:rsidP="00315CD5">
      <w:pPr>
        <w:numPr>
          <w:ilvl w:val="0"/>
          <w:numId w:val="4"/>
        </w:numPr>
        <w:spacing w:before="100" w:beforeAutospacing="1" w:after="100" w:afterAutospacing="1" w:line="240" w:lineRule="auto"/>
        <w:rPr>
          <w:rFonts w:eastAsia="Times New Roman" w:cstheme="minorHAnsi"/>
          <w:sz w:val="24"/>
          <w:szCs w:val="24"/>
          <w:lang w:eastAsia="de-CH"/>
        </w:rPr>
      </w:pPr>
      <w:proofErr w:type="spellStart"/>
      <w:r>
        <w:rPr>
          <w:rFonts w:eastAsia="Times New Roman" w:cstheme="minorHAnsi"/>
          <w:sz w:val="24"/>
          <w:szCs w:val="24"/>
          <w:lang w:eastAsia="de-CH"/>
        </w:rPr>
        <w:t>Powerpoint</w:t>
      </w:r>
      <w:proofErr w:type="spellEnd"/>
    </w:p>
    <w:p w14:paraId="5290552A" w14:textId="6CC5C8A5" w:rsidR="00315CD5" w:rsidRPr="00315CD5" w:rsidRDefault="00315CD5" w:rsidP="00315CD5">
      <w:pPr>
        <w:numPr>
          <w:ilvl w:val="0"/>
          <w:numId w:val="4"/>
        </w:numPr>
        <w:spacing w:before="100" w:beforeAutospacing="1" w:after="100" w:afterAutospacing="1" w:line="240" w:lineRule="auto"/>
        <w:rPr>
          <w:rFonts w:eastAsia="Times New Roman" w:cstheme="minorHAnsi"/>
          <w:sz w:val="24"/>
          <w:szCs w:val="24"/>
          <w:lang w:eastAsia="de-CH"/>
        </w:rPr>
      </w:pPr>
      <w:proofErr w:type="spellStart"/>
      <w:r>
        <w:rPr>
          <w:rFonts w:eastAsia="Times New Roman" w:cstheme="minorHAnsi"/>
          <w:sz w:val="24"/>
          <w:szCs w:val="24"/>
          <w:lang w:eastAsia="de-CH"/>
        </w:rPr>
        <w:t>Canva</w:t>
      </w:r>
      <w:proofErr w:type="spellEnd"/>
    </w:p>
    <w:p w14:paraId="20636BFD" w14:textId="77777777" w:rsidR="00983B16" w:rsidRPr="00983B16" w:rsidRDefault="00983B16" w:rsidP="00983B16">
      <w:pPr>
        <w:pStyle w:val="Persberschrift2"/>
        <w:rPr>
          <w:rFonts w:eastAsia="Times New Roman"/>
          <w:lang w:eastAsia="de-CH"/>
        </w:rPr>
      </w:pPr>
      <w:bookmarkStart w:id="12" w:name="_Toc138941940"/>
      <w:r w:rsidRPr="00983B16">
        <w:rPr>
          <w:rFonts w:eastAsia="Times New Roman"/>
          <w:lang w:eastAsia="de-CH"/>
        </w:rPr>
        <w:t>Neu</w:t>
      </w:r>
      <w:bookmarkEnd w:id="12"/>
    </w:p>
    <w:p w14:paraId="2132981D" w14:textId="77777777" w:rsidR="00983B16" w:rsidRPr="00983B16" w:rsidRDefault="00983B16" w:rsidP="00983B16">
      <w:pPr>
        <w:numPr>
          <w:ilvl w:val="0"/>
          <w:numId w:val="5"/>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React.js</w:t>
      </w:r>
    </w:p>
    <w:p w14:paraId="2D0243CA" w14:textId="77777777" w:rsidR="00983B16" w:rsidRPr="00983B16" w:rsidRDefault="00983B16" w:rsidP="00983B16">
      <w:pPr>
        <w:numPr>
          <w:ilvl w:val="0"/>
          <w:numId w:val="5"/>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Raspbian 64bit</w:t>
      </w:r>
    </w:p>
    <w:p w14:paraId="4AEF5926" w14:textId="77777777" w:rsidR="00983B16" w:rsidRPr="00983B16" w:rsidRDefault="00983B16" w:rsidP="00983B16">
      <w:pPr>
        <w:pStyle w:val="Persberschrift2"/>
        <w:rPr>
          <w:rFonts w:eastAsia="Times New Roman"/>
          <w:lang w:eastAsia="de-CH"/>
        </w:rPr>
      </w:pPr>
      <w:bookmarkStart w:id="13" w:name="_Toc138941941"/>
      <w:r w:rsidRPr="00983B16">
        <w:rPr>
          <w:rFonts w:eastAsia="Times New Roman"/>
          <w:lang w:eastAsia="de-CH"/>
        </w:rPr>
        <w:t>Arbeitspakete</w:t>
      </w:r>
      <w:bookmarkEnd w:id="13"/>
    </w:p>
    <w:p w14:paraId="5B3BEC8E" w14:textId="77777777" w:rsidR="00983B16" w:rsidRPr="00983B16" w:rsidRDefault="00983B16" w:rsidP="00983B16">
      <w:p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b/>
          <w:bCs/>
          <w:sz w:val="24"/>
          <w:szCs w:val="24"/>
          <w:lang w:eastAsia="de-CH"/>
        </w:rPr>
        <w:t>Konzeption:</w:t>
      </w:r>
    </w:p>
    <w:p w14:paraId="24EEF70D" w14:textId="77777777" w:rsidR="00983B16" w:rsidRPr="00983B16" w:rsidRDefault="00983B16" w:rsidP="00983B16">
      <w:pPr>
        <w:numPr>
          <w:ilvl w:val="0"/>
          <w:numId w:val="6"/>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Projekt-Idee finden (2h)</w:t>
      </w:r>
    </w:p>
    <w:p w14:paraId="7E888409" w14:textId="77777777" w:rsidR="00983B16" w:rsidRPr="00983B16" w:rsidRDefault="00983B16" w:rsidP="00983B16">
      <w:pPr>
        <w:numPr>
          <w:ilvl w:val="0"/>
          <w:numId w:val="6"/>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Projektantrag verfassen (2h)</w:t>
      </w:r>
    </w:p>
    <w:p w14:paraId="563E5710" w14:textId="77777777" w:rsidR="00983B16" w:rsidRPr="00983B16" w:rsidRDefault="00983B16" w:rsidP="00983B16">
      <w:pPr>
        <w:numPr>
          <w:ilvl w:val="0"/>
          <w:numId w:val="6"/>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Eigenständigkeitserklärung ausfüllen (2h)</w:t>
      </w:r>
    </w:p>
    <w:p w14:paraId="309EDC27" w14:textId="77777777" w:rsidR="00983B16" w:rsidRPr="00983B16" w:rsidRDefault="00983B16" w:rsidP="00983B16">
      <w:pPr>
        <w:numPr>
          <w:ilvl w:val="0"/>
          <w:numId w:val="6"/>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Konzeptionierung des Projekts (2h)</w:t>
      </w:r>
    </w:p>
    <w:p w14:paraId="597087C1" w14:textId="77777777" w:rsidR="00983B16" w:rsidRPr="00983B16" w:rsidRDefault="00983B16" w:rsidP="00983B16">
      <w:p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b/>
          <w:bCs/>
          <w:sz w:val="24"/>
          <w:szCs w:val="24"/>
          <w:lang w:eastAsia="de-CH"/>
        </w:rPr>
        <w:t>Entwicklung Produkt:</w:t>
      </w:r>
    </w:p>
    <w:p w14:paraId="4D14CACF" w14:textId="77777777" w:rsidR="00983B16" w:rsidRPr="00983B16" w:rsidRDefault="00983B16" w:rsidP="00983B16">
      <w:pPr>
        <w:numPr>
          <w:ilvl w:val="0"/>
          <w:numId w:val="7"/>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Raspberry Pi aufsetzen (2h)</w:t>
      </w:r>
    </w:p>
    <w:p w14:paraId="31B53CEB" w14:textId="77777777" w:rsidR="00983B16" w:rsidRPr="00983B16" w:rsidRDefault="00983B16" w:rsidP="00983B16">
      <w:pPr>
        <w:numPr>
          <w:ilvl w:val="0"/>
          <w:numId w:val="7"/>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Datenbank aufsetzten und Tabellen erstellen (4h)</w:t>
      </w:r>
    </w:p>
    <w:p w14:paraId="10EED56C" w14:textId="77777777" w:rsidR="00983B16" w:rsidRPr="00983B16" w:rsidRDefault="00983B16" w:rsidP="00983B16">
      <w:pPr>
        <w:numPr>
          <w:ilvl w:val="0"/>
          <w:numId w:val="7"/>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 xml:space="preserve">Frontend-Entwicklung (20h) </w:t>
      </w:r>
    </w:p>
    <w:p w14:paraId="357E3FBD" w14:textId="77777777" w:rsidR="00983B16" w:rsidRPr="00983B16" w:rsidRDefault="00983B16" w:rsidP="00983B16">
      <w:pPr>
        <w:numPr>
          <w:ilvl w:val="1"/>
          <w:numId w:val="7"/>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React.js lernen (4h)</w:t>
      </w:r>
    </w:p>
    <w:p w14:paraId="476015A5" w14:textId="77777777" w:rsidR="00983B16" w:rsidRPr="00983B16" w:rsidRDefault="00983B16" w:rsidP="00983B16">
      <w:pPr>
        <w:numPr>
          <w:ilvl w:val="1"/>
          <w:numId w:val="7"/>
        </w:numPr>
        <w:spacing w:before="100" w:beforeAutospacing="1" w:after="100" w:afterAutospacing="1" w:line="240" w:lineRule="auto"/>
        <w:rPr>
          <w:rFonts w:eastAsia="Times New Roman" w:cstheme="minorHAnsi"/>
          <w:sz w:val="24"/>
          <w:szCs w:val="24"/>
          <w:lang w:eastAsia="de-CH"/>
        </w:rPr>
      </w:pPr>
      <w:proofErr w:type="gramStart"/>
      <w:r w:rsidRPr="00983B16">
        <w:rPr>
          <w:rFonts w:eastAsia="Times New Roman" w:cstheme="minorHAnsi"/>
          <w:sz w:val="24"/>
          <w:szCs w:val="24"/>
          <w:lang w:eastAsia="de-CH"/>
        </w:rPr>
        <w:t>Home Page</w:t>
      </w:r>
      <w:proofErr w:type="gramEnd"/>
      <w:r w:rsidRPr="00983B16">
        <w:rPr>
          <w:rFonts w:eastAsia="Times New Roman" w:cstheme="minorHAnsi"/>
          <w:sz w:val="24"/>
          <w:szCs w:val="24"/>
          <w:lang w:eastAsia="de-CH"/>
        </w:rPr>
        <w:t xml:space="preserve"> (4h)</w:t>
      </w:r>
    </w:p>
    <w:p w14:paraId="4C2B2891" w14:textId="77777777" w:rsidR="00983B16" w:rsidRPr="00983B16" w:rsidRDefault="00983B16" w:rsidP="00983B16">
      <w:pPr>
        <w:numPr>
          <w:ilvl w:val="1"/>
          <w:numId w:val="7"/>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 xml:space="preserve">Recipe </w:t>
      </w:r>
      <w:proofErr w:type="spellStart"/>
      <w:r w:rsidRPr="00983B16">
        <w:rPr>
          <w:rFonts w:eastAsia="Times New Roman" w:cstheme="minorHAnsi"/>
          <w:sz w:val="24"/>
          <w:szCs w:val="24"/>
          <w:lang w:eastAsia="de-CH"/>
        </w:rPr>
        <w:t>view</w:t>
      </w:r>
      <w:proofErr w:type="spellEnd"/>
      <w:r w:rsidRPr="00983B16">
        <w:rPr>
          <w:rFonts w:eastAsia="Times New Roman" w:cstheme="minorHAnsi"/>
          <w:sz w:val="24"/>
          <w:szCs w:val="24"/>
          <w:lang w:eastAsia="de-CH"/>
        </w:rPr>
        <w:t xml:space="preserve"> Page (2h)</w:t>
      </w:r>
    </w:p>
    <w:p w14:paraId="2EC02369" w14:textId="77777777" w:rsidR="00983B16" w:rsidRPr="00983B16" w:rsidRDefault="00983B16" w:rsidP="00983B16">
      <w:pPr>
        <w:numPr>
          <w:ilvl w:val="1"/>
          <w:numId w:val="7"/>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Nutrition Plan Page (4h)</w:t>
      </w:r>
    </w:p>
    <w:p w14:paraId="1C1B39BB" w14:textId="77777777" w:rsidR="00983B16" w:rsidRPr="00983B16" w:rsidRDefault="00983B16" w:rsidP="00983B16">
      <w:pPr>
        <w:numPr>
          <w:ilvl w:val="1"/>
          <w:numId w:val="7"/>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My Recipes Page (2h)</w:t>
      </w:r>
    </w:p>
    <w:p w14:paraId="5B827274" w14:textId="77777777" w:rsidR="00983B16" w:rsidRPr="00983B16" w:rsidRDefault="00983B16" w:rsidP="00983B16">
      <w:pPr>
        <w:numPr>
          <w:ilvl w:val="1"/>
          <w:numId w:val="7"/>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Bookmarks Page (2h)</w:t>
      </w:r>
    </w:p>
    <w:p w14:paraId="366DBCD5" w14:textId="77777777" w:rsidR="00983B16" w:rsidRPr="00983B16" w:rsidRDefault="00983B16" w:rsidP="00983B16">
      <w:pPr>
        <w:numPr>
          <w:ilvl w:val="1"/>
          <w:numId w:val="7"/>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Login Page (2h)</w:t>
      </w:r>
    </w:p>
    <w:p w14:paraId="2AF2186A" w14:textId="77777777" w:rsidR="00983B16" w:rsidRPr="00983B16" w:rsidRDefault="00983B16" w:rsidP="00983B16">
      <w:pPr>
        <w:numPr>
          <w:ilvl w:val="0"/>
          <w:numId w:val="7"/>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 xml:space="preserve">Backend-Entwicklung (16h) </w:t>
      </w:r>
    </w:p>
    <w:p w14:paraId="249F569A" w14:textId="77777777" w:rsidR="00983B16" w:rsidRPr="00983B16" w:rsidRDefault="00983B16" w:rsidP="00983B16">
      <w:pPr>
        <w:numPr>
          <w:ilvl w:val="1"/>
          <w:numId w:val="7"/>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lastRenderedPageBreak/>
        <w:t>Token erstellen für Login (2h)</w:t>
      </w:r>
    </w:p>
    <w:p w14:paraId="0FCA1F59" w14:textId="77777777" w:rsidR="00983B16" w:rsidRPr="00983B16" w:rsidRDefault="00983B16" w:rsidP="00983B16">
      <w:pPr>
        <w:numPr>
          <w:ilvl w:val="1"/>
          <w:numId w:val="7"/>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Daten aus der Datenbank lesen, schreiben und löschen (4h)</w:t>
      </w:r>
    </w:p>
    <w:p w14:paraId="58216529" w14:textId="77777777" w:rsidR="00983B16" w:rsidRPr="00983B16" w:rsidRDefault="00983B16" w:rsidP="00983B16">
      <w:pPr>
        <w:numPr>
          <w:ilvl w:val="1"/>
          <w:numId w:val="7"/>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Anderes (10h)</w:t>
      </w:r>
    </w:p>
    <w:p w14:paraId="1432A8D8" w14:textId="77777777" w:rsidR="00983B16" w:rsidRPr="00983B16" w:rsidRDefault="00983B16" w:rsidP="00983B16">
      <w:pPr>
        <w:numPr>
          <w:ilvl w:val="0"/>
          <w:numId w:val="7"/>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Implementierung von Sicherheitsmaßnahmen (4h)</w:t>
      </w:r>
    </w:p>
    <w:p w14:paraId="76841CDD" w14:textId="77777777" w:rsidR="00983B16" w:rsidRPr="00983B16" w:rsidRDefault="00983B16" w:rsidP="00983B16">
      <w:pPr>
        <w:numPr>
          <w:ilvl w:val="0"/>
          <w:numId w:val="7"/>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Dockerfiles schreiben (4h)</w:t>
      </w:r>
    </w:p>
    <w:p w14:paraId="4554458B" w14:textId="77777777" w:rsidR="00983B16" w:rsidRPr="00983B16" w:rsidRDefault="00983B16" w:rsidP="00983B16">
      <w:pPr>
        <w:numPr>
          <w:ilvl w:val="0"/>
          <w:numId w:val="7"/>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Deployment auf dem Raspberry Pi (2h)</w:t>
      </w:r>
    </w:p>
    <w:p w14:paraId="4CFCB7B1" w14:textId="77777777" w:rsidR="00983B16" w:rsidRPr="00983B16" w:rsidRDefault="00983B16" w:rsidP="00983B16">
      <w:p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b/>
          <w:bCs/>
          <w:sz w:val="24"/>
          <w:szCs w:val="24"/>
          <w:lang w:eastAsia="de-CH"/>
        </w:rPr>
        <w:t>Finalisierung:</w:t>
      </w:r>
    </w:p>
    <w:p w14:paraId="161FE51C" w14:textId="77777777" w:rsidR="00983B16" w:rsidRPr="00983B16" w:rsidRDefault="00983B16" w:rsidP="00983B16">
      <w:pPr>
        <w:numPr>
          <w:ilvl w:val="0"/>
          <w:numId w:val="8"/>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Testprotokoll erstellen &amp; testen (4h)</w:t>
      </w:r>
    </w:p>
    <w:p w14:paraId="60A5148C" w14:textId="77777777" w:rsidR="00983B16" w:rsidRPr="00983B16" w:rsidRDefault="00983B16" w:rsidP="00983B16">
      <w:pPr>
        <w:numPr>
          <w:ilvl w:val="0"/>
          <w:numId w:val="8"/>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Demovideo aufnehmen (2h)</w:t>
      </w:r>
    </w:p>
    <w:p w14:paraId="38123399" w14:textId="77777777" w:rsidR="00983B16" w:rsidRPr="00983B16" w:rsidRDefault="00983B16" w:rsidP="00983B16">
      <w:pPr>
        <w:numPr>
          <w:ilvl w:val="0"/>
          <w:numId w:val="8"/>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Demovideo schneiden &amp; erläutern (2h)</w:t>
      </w:r>
    </w:p>
    <w:p w14:paraId="2D524E46" w14:textId="77777777" w:rsidR="00983B16" w:rsidRPr="00983B16" w:rsidRDefault="00983B16" w:rsidP="00983B16">
      <w:pPr>
        <w:numPr>
          <w:ilvl w:val="0"/>
          <w:numId w:val="8"/>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Projektdokumentation abschliessen (4h)</w:t>
      </w:r>
    </w:p>
    <w:p w14:paraId="4991972A" w14:textId="77777777" w:rsidR="00983B16" w:rsidRPr="00983B16" w:rsidRDefault="00983B16" w:rsidP="00983B16">
      <w:p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b/>
          <w:bCs/>
          <w:sz w:val="24"/>
          <w:szCs w:val="24"/>
          <w:lang w:eastAsia="de-CH"/>
        </w:rPr>
        <w:t xml:space="preserve">Präsentations- und </w:t>
      </w:r>
      <w:proofErr w:type="spellStart"/>
      <w:r w:rsidRPr="00983B16">
        <w:rPr>
          <w:rFonts w:eastAsia="Times New Roman" w:cstheme="minorHAnsi"/>
          <w:b/>
          <w:bCs/>
          <w:sz w:val="24"/>
          <w:szCs w:val="24"/>
          <w:lang w:eastAsia="de-CH"/>
        </w:rPr>
        <w:t>Factsheetvorbereitung</w:t>
      </w:r>
      <w:proofErr w:type="spellEnd"/>
      <w:r w:rsidRPr="00983B16">
        <w:rPr>
          <w:rFonts w:eastAsia="Times New Roman" w:cstheme="minorHAnsi"/>
          <w:b/>
          <w:bCs/>
          <w:sz w:val="24"/>
          <w:szCs w:val="24"/>
          <w:lang w:eastAsia="de-CH"/>
        </w:rPr>
        <w:t>:</w:t>
      </w:r>
    </w:p>
    <w:p w14:paraId="716107E3" w14:textId="77777777" w:rsidR="00983B16" w:rsidRPr="00983B16" w:rsidRDefault="00983B16" w:rsidP="00983B16">
      <w:pPr>
        <w:numPr>
          <w:ilvl w:val="0"/>
          <w:numId w:val="9"/>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Factsheet erstellen (4h)</w:t>
      </w:r>
    </w:p>
    <w:p w14:paraId="3341DDF6" w14:textId="2EC1CA50" w:rsidR="00983B16" w:rsidRDefault="00983B16" w:rsidP="008A125C">
      <w:pPr>
        <w:numPr>
          <w:ilvl w:val="0"/>
          <w:numId w:val="9"/>
        </w:numPr>
        <w:spacing w:before="100" w:beforeAutospacing="1" w:after="100" w:afterAutospacing="1" w:line="240" w:lineRule="auto"/>
        <w:rPr>
          <w:rFonts w:eastAsia="Times New Roman" w:cstheme="minorHAnsi"/>
          <w:sz w:val="24"/>
          <w:szCs w:val="24"/>
          <w:lang w:eastAsia="de-CH"/>
        </w:rPr>
      </w:pPr>
      <w:proofErr w:type="spellStart"/>
      <w:r w:rsidRPr="00983B16">
        <w:rPr>
          <w:rFonts w:eastAsia="Times New Roman" w:cstheme="minorHAnsi"/>
          <w:sz w:val="24"/>
          <w:szCs w:val="24"/>
          <w:lang w:eastAsia="de-CH"/>
        </w:rPr>
        <w:t>Powerpoint</w:t>
      </w:r>
      <w:proofErr w:type="spellEnd"/>
      <w:r w:rsidRPr="00983B16">
        <w:rPr>
          <w:rFonts w:eastAsia="Times New Roman" w:cstheme="minorHAnsi"/>
          <w:sz w:val="24"/>
          <w:szCs w:val="24"/>
          <w:lang w:eastAsia="de-CH"/>
        </w:rPr>
        <w:t xml:space="preserve"> Präsentation erstellen (4h</w:t>
      </w:r>
    </w:p>
    <w:p w14:paraId="74E1DE48" w14:textId="77777777" w:rsidR="00315CD5" w:rsidRPr="00A73ED2" w:rsidRDefault="00315CD5" w:rsidP="00315CD5">
      <w:pPr>
        <w:spacing w:before="100" w:beforeAutospacing="1" w:after="100" w:afterAutospacing="1" w:line="240" w:lineRule="auto"/>
        <w:rPr>
          <w:rFonts w:eastAsia="Times New Roman" w:cstheme="minorHAnsi"/>
          <w:sz w:val="24"/>
          <w:szCs w:val="24"/>
          <w:lang w:eastAsia="de-CH"/>
        </w:rPr>
      </w:pPr>
    </w:p>
    <w:p w14:paraId="7098AF9C" w14:textId="3CA26D59" w:rsidR="00190CD3" w:rsidRPr="00190CD3" w:rsidRDefault="006A49B4" w:rsidP="00190CD3">
      <w:pPr>
        <w:pStyle w:val="Persberschrift1"/>
        <w:rPr>
          <w:rFonts w:cstheme="minorHAnsi"/>
        </w:rPr>
      </w:pPr>
      <w:bookmarkStart w:id="14" w:name="_Toc138941942"/>
      <w:r>
        <w:rPr>
          <w:rFonts w:cstheme="minorHAnsi"/>
        </w:rPr>
        <w:t>Plan</w:t>
      </w:r>
      <w:r w:rsidR="001071CF">
        <w:rPr>
          <w:rFonts w:cstheme="minorHAnsi"/>
        </w:rPr>
        <w:t>ä</w:t>
      </w:r>
      <w:r>
        <w:rPr>
          <w:rFonts w:cstheme="minorHAnsi"/>
        </w:rPr>
        <w:t>nderungen</w:t>
      </w:r>
      <w:bookmarkEnd w:id="14"/>
    </w:p>
    <w:p w14:paraId="2C95D54E" w14:textId="77777777" w:rsidR="00190CD3" w:rsidRPr="00335963" w:rsidRDefault="00190CD3" w:rsidP="00190CD3">
      <w:pPr>
        <w:pStyle w:val="Persberschrift1"/>
      </w:pPr>
    </w:p>
    <w:tbl>
      <w:tblPr>
        <w:tblStyle w:val="TableGrid"/>
        <w:tblW w:w="8988" w:type="dxa"/>
        <w:tblLook w:val="04A0" w:firstRow="1" w:lastRow="0" w:firstColumn="1" w:lastColumn="0" w:noHBand="0" w:noVBand="1"/>
      </w:tblPr>
      <w:tblGrid>
        <w:gridCol w:w="1403"/>
        <w:gridCol w:w="1984"/>
        <w:gridCol w:w="2410"/>
        <w:gridCol w:w="3191"/>
      </w:tblGrid>
      <w:tr w:rsidR="00190CD3" w14:paraId="092D70ED" w14:textId="77777777" w:rsidTr="00F4508C">
        <w:trPr>
          <w:trHeight w:val="714"/>
        </w:trPr>
        <w:tc>
          <w:tcPr>
            <w:tcW w:w="1403"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shd w:val="clear" w:color="auto" w:fill="D0CECE" w:themeFill="background2" w:themeFillShade="E6"/>
          </w:tcPr>
          <w:p w14:paraId="0B24DEE4" w14:textId="77777777" w:rsidR="00190CD3" w:rsidRPr="00F4508C" w:rsidRDefault="00190CD3" w:rsidP="006C67B6">
            <w:pPr>
              <w:rPr>
                <w:b/>
                <w:bCs/>
                <w:sz w:val="28"/>
                <w:szCs w:val="28"/>
              </w:rPr>
            </w:pPr>
            <w:r w:rsidRPr="00F4508C">
              <w:rPr>
                <w:b/>
                <w:bCs/>
                <w:sz w:val="28"/>
                <w:szCs w:val="28"/>
              </w:rPr>
              <w:t>Datum</w:t>
            </w:r>
          </w:p>
        </w:tc>
        <w:tc>
          <w:tcPr>
            <w:tcW w:w="1984"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shd w:val="clear" w:color="auto" w:fill="D0CECE" w:themeFill="background2" w:themeFillShade="E6"/>
          </w:tcPr>
          <w:p w14:paraId="09E89624" w14:textId="77777777" w:rsidR="00190CD3" w:rsidRPr="00F4508C" w:rsidRDefault="00190CD3" w:rsidP="006C67B6">
            <w:pPr>
              <w:rPr>
                <w:b/>
                <w:bCs/>
                <w:sz w:val="28"/>
                <w:szCs w:val="28"/>
              </w:rPr>
            </w:pPr>
            <w:r w:rsidRPr="00F4508C">
              <w:rPr>
                <w:b/>
                <w:bCs/>
                <w:sz w:val="28"/>
                <w:szCs w:val="28"/>
              </w:rPr>
              <w:t>Was</w:t>
            </w:r>
          </w:p>
        </w:tc>
        <w:tc>
          <w:tcPr>
            <w:tcW w:w="2410"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shd w:val="clear" w:color="auto" w:fill="D0CECE" w:themeFill="background2" w:themeFillShade="E6"/>
          </w:tcPr>
          <w:p w14:paraId="54D2142B" w14:textId="24A96348" w:rsidR="00190CD3" w:rsidRPr="00F4508C" w:rsidRDefault="00190CD3" w:rsidP="006C67B6">
            <w:pPr>
              <w:rPr>
                <w:b/>
                <w:bCs/>
                <w:sz w:val="28"/>
                <w:szCs w:val="28"/>
              </w:rPr>
            </w:pPr>
            <w:r w:rsidRPr="00F4508C">
              <w:rPr>
                <w:b/>
                <w:bCs/>
                <w:sz w:val="28"/>
                <w:szCs w:val="28"/>
              </w:rPr>
              <w:t>Wie</w:t>
            </w:r>
          </w:p>
        </w:tc>
        <w:tc>
          <w:tcPr>
            <w:tcW w:w="3191"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shd w:val="clear" w:color="auto" w:fill="D0CECE" w:themeFill="background2" w:themeFillShade="E6"/>
          </w:tcPr>
          <w:p w14:paraId="3AD49A3A" w14:textId="697BB9BC" w:rsidR="00190CD3" w:rsidRPr="00F4508C" w:rsidRDefault="00432966" w:rsidP="006C67B6">
            <w:pPr>
              <w:rPr>
                <w:b/>
                <w:bCs/>
                <w:sz w:val="28"/>
                <w:szCs w:val="28"/>
              </w:rPr>
            </w:pPr>
            <w:r w:rsidRPr="00F4508C">
              <w:rPr>
                <w:b/>
                <w:bCs/>
                <w:sz w:val="28"/>
                <w:szCs w:val="28"/>
              </w:rPr>
              <w:t>Begründung</w:t>
            </w:r>
          </w:p>
        </w:tc>
      </w:tr>
      <w:tr w:rsidR="002A5594" w14:paraId="54BFCB92" w14:textId="77777777" w:rsidTr="007E6D7E">
        <w:trPr>
          <w:trHeight w:val="714"/>
        </w:trPr>
        <w:tc>
          <w:tcPr>
            <w:tcW w:w="1403"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tcPr>
          <w:p w14:paraId="24C99E5C" w14:textId="3ABAD406" w:rsidR="002A5594" w:rsidRPr="00335963" w:rsidRDefault="002A5594" w:rsidP="002A5594">
            <w:pPr>
              <w:rPr>
                <w:b/>
                <w:bCs/>
                <w:sz w:val="32"/>
                <w:szCs w:val="32"/>
              </w:rPr>
            </w:pPr>
            <w:r w:rsidRPr="00190CD3">
              <w:rPr>
                <w:rStyle w:val="notion-enable-hover"/>
              </w:rPr>
              <w:t>0</w:t>
            </w:r>
            <w:r>
              <w:rPr>
                <w:rStyle w:val="notion-enable-hover"/>
              </w:rPr>
              <w:t>9</w:t>
            </w:r>
            <w:r w:rsidRPr="00190CD3">
              <w:rPr>
                <w:rStyle w:val="notion-enable-hover"/>
              </w:rPr>
              <w:t>.06.2023</w:t>
            </w:r>
          </w:p>
        </w:tc>
        <w:tc>
          <w:tcPr>
            <w:tcW w:w="1984"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tcPr>
          <w:p w14:paraId="65CCF52E" w14:textId="2C64CF42" w:rsidR="002A5594" w:rsidRPr="00335963" w:rsidRDefault="002A5594" w:rsidP="002A5594">
            <w:pPr>
              <w:rPr>
                <w:b/>
                <w:bCs/>
                <w:sz w:val="32"/>
                <w:szCs w:val="32"/>
              </w:rPr>
            </w:pPr>
            <w:r>
              <w:rPr>
                <w:rFonts w:cstheme="minorHAnsi"/>
              </w:rPr>
              <w:t>Planänderung</w:t>
            </w:r>
          </w:p>
        </w:tc>
        <w:tc>
          <w:tcPr>
            <w:tcW w:w="2410"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tcPr>
          <w:p w14:paraId="02E6C3AD" w14:textId="326FF217" w:rsidR="002A5594" w:rsidRDefault="002A5594" w:rsidP="002A5594">
            <w:pPr>
              <w:rPr>
                <w:b/>
                <w:bCs/>
                <w:sz w:val="32"/>
                <w:szCs w:val="32"/>
              </w:rPr>
            </w:pPr>
            <w:r>
              <w:t>Kubernetes Kluster mit Minikube auf lokalem Gerät und nicht auf dem Raspberry PI</w:t>
            </w:r>
          </w:p>
        </w:tc>
        <w:tc>
          <w:tcPr>
            <w:tcW w:w="3191"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tcPr>
          <w:p w14:paraId="69ED6EC8" w14:textId="539771BC" w:rsidR="002A5594" w:rsidRDefault="002A5594" w:rsidP="002A5594">
            <w:pPr>
              <w:rPr>
                <w:b/>
                <w:bCs/>
                <w:sz w:val="32"/>
                <w:szCs w:val="32"/>
              </w:rPr>
            </w:pPr>
            <w:r>
              <w:t>Da ich e nur ein Node, haben werde, kann ich genau so gut auf meinem Gerät arbeiten.</w:t>
            </w:r>
          </w:p>
        </w:tc>
      </w:tr>
      <w:tr w:rsidR="002A5594" w14:paraId="13A7E3AF" w14:textId="77777777" w:rsidTr="00D22EEF">
        <w:trPr>
          <w:trHeight w:val="714"/>
        </w:trPr>
        <w:tc>
          <w:tcPr>
            <w:tcW w:w="1403"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tcPr>
          <w:p w14:paraId="2F51DD03" w14:textId="51D10F9B" w:rsidR="002A5594" w:rsidRPr="00190CD3" w:rsidRDefault="002A5594" w:rsidP="002A5594">
            <w:r w:rsidRPr="00190CD3">
              <w:rPr>
                <w:rStyle w:val="notion-enable-hover"/>
              </w:rPr>
              <w:t>08.06.2023</w:t>
            </w:r>
          </w:p>
        </w:tc>
        <w:tc>
          <w:tcPr>
            <w:tcW w:w="1984"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tcPr>
          <w:p w14:paraId="5DFF93B5" w14:textId="482C7703" w:rsidR="002A5594" w:rsidRDefault="002A5594" w:rsidP="002A5594">
            <w:r>
              <w:rPr>
                <w:rFonts w:cstheme="minorHAnsi"/>
              </w:rPr>
              <w:t>Planäderung</w:t>
            </w:r>
          </w:p>
        </w:tc>
        <w:tc>
          <w:tcPr>
            <w:tcW w:w="2410"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tcPr>
          <w:p w14:paraId="6F680BF6" w14:textId="4195ADCB" w:rsidR="002A5594" w:rsidRDefault="002A5594" w:rsidP="002A5594">
            <w:pPr>
              <w:rPr>
                <w:sz w:val="40"/>
                <w:szCs w:val="40"/>
              </w:rPr>
            </w:pPr>
            <w:r>
              <w:t xml:space="preserve">Docker / Kubernetes </w:t>
            </w:r>
            <w:proofErr w:type="spellStart"/>
            <w:r>
              <w:t>deployment</w:t>
            </w:r>
            <w:proofErr w:type="spellEnd"/>
            <w:r>
              <w:t xml:space="preserve">, wird </w:t>
            </w:r>
            <w:proofErr w:type="spellStart"/>
            <w:r>
              <w:t>umgesetz</w:t>
            </w:r>
            <w:proofErr w:type="spellEnd"/>
            <w:r>
              <w:t xml:space="preserve">, falls </w:t>
            </w:r>
            <w:proofErr w:type="spellStart"/>
            <w:r>
              <w:t>gnügend</w:t>
            </w:r>
            <w:proofErr w:type="spellEnd"/>
            <w:r>
              <w:t xml:space="preserve"> Zeit ist.</w:t>
            </w:r>
          </w:p>
        </w:tc>
        <w:tc>
          <w:tcPr>
            <w:tcW w:w="3191"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tcPr>
          <w:p w14:paraId="30D26CE2" w14:textId="53905F58" w:rsidR="002A5594" w:rsidRDefault="002A5594" w:rsidP="002A5594">
            <w:r>
              <w:t>React.js zu lernen und umzusetzen geht länger als gedacht.</w:t>
            </w:r>
          </w:p>
        </w:tc>
      </w:tr>
      <w:tr w:rsidR="002A5594" w14:paraId="071FF05F" w14:textId="77777777" w:rsidTr="00D22EEF">
        <w:trPr>
          <w:trHeight w:val="762"/>
        </w:trPr>
        <w:tc>
          <w:tcPr>
            <w:tcW w:w="1403"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tcPr>
          <w:p w14:paraId="2AD6724A" w14:textId="16210C3B" w:rsidR="002A5594" w:rsidRDefault="002A5594" w:rsidP="002A5594">
            <w:r>
              <w:rPr>
                <w:rStyle w:val="notion-enable-hover"/>
              </w:rPr>
              <w:t>21</w:t>
            </w:r>
            <w:r w:rsidRPr="00190CD3">
              <w:rPr>
                <w:rStyle w:val="notion-enable-hover"/>
              </w:rPr>
              <w:t>.06.2023</w:t>
            </w:r>
          </w:p>
        </w:tc>
        <w:tc>
          <w:tcPr>
            <w:tcW w:w="1984"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tcPr>
          <w:p w14:paraId="7EFC4B4E" w14:textId="6CDE81DB" w:rsidR="002A5594" w:rsidRDefault="002A5594" w:rsidP="002A5594">
            <w:r>
              <w:rPr>
                <w:rFonts w:cstheme="minorHAnsi"/>
              </w:rPr>
              <w:t>Planäderung</w:t>
            </w:r>
          </w:p>
        </w:tc>
        <w:tc>
          <w:tcPr>
            <w:tcW w:w="2410"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tcPr>
          <w:p w14:paraId="618A1706" w14:textId="7AAB0567" w:rsidR="002A5594" w:rsidRPr="007E6D7E" w:rsidRDefault="002A5594" w:rsidP="002A5594">
            <w:pPr>
              <w:rPr>
                <w:sz w:val="40"/>
                <w:szCs w:val="40"/>
              </w:rPr>
            </w:pPr>
            <w:r>
              <w:t>Der Ernährungsplan wird nicht umgesetzt</w:t>
            </w:r>
          </w:p>
        </w:tc>
        <w:tc>
          <w:tcPr>
            <w:tcW w:w="3191"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tcPr>
          <w:p w14:paraId="2FE1DE75" w14:textId="533F2052" w:rsidR="002A5594" w:rsidRDefault="002A5594" w:rsidP="002A5594">
            <w:r>
              <w:t xml:space="preserve">Rezepte zu editieren ist wichtiger als der </w:t>
            </w:r>
            <w:r>
              <w:t>Ernährungsplan</w:t>
            </w:r>
            <w:r>
              <w:t xml:space="preserve"> und das E</w:t>
            </w:r>
            <w:r>
              <w:t xml:space="preserve">ditieren </w:t>
            </w:r>
            <w:r>
              <w:t>dauert länger als erwartet.</w:t>
            </w:r>
          </w:p>
        </w:tc>
      </w:tr>
      <w:tr w:rsidR="002A5594" w14:paraId="6E67164D" w14:textId="77777777" w:rsidTr="00D22EEF">
        <w:trPr>
          <w:trHeight w:val="714"/>
        </w:trPr>
        <w:tc>
          <w:tcPr>
            <w:tcW w:w="1403"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tcPr>
          <w:p w14:paraId="6F551306" w14:textId="4E34AF0B" w:rsidR="002A5594" w:rsidRDefault="002A5594" w:rsidP="002A5594">
            <w:r>
              <w:rPr>
                <w:rStyle w:val="notion-enable-hover"/>
              </w:rPr>
              <w:t>22</w:t>
            </w:r>
            <w:r w:rsidRPr="00190CD3">
              <w:rPr>
                <w:rStyle w:val="notion-enable-hover"/>
              </w:rPr>
              <w:t>.06.2023</w:t>
            </w:r>
          </w:p>
        </w:tc>
        <w:tc>
          <w:tcPr>
            <w:tcW w:w="1984"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tcPr>
          <w:p w14:paraId="6175E482" w14:textId="7FDABC1A" w:rsidR="002A5594" w:rsidRDefault="002A5594" w:rsidP="002A5594">
            <w:r>
              <w:rPr>
                <w:rFonts w:cstheme="minorHAnsi"/>
              </w:rPr>
              <w:t>Planäderung</w:t>
            </w:r>
          </w:p>
        </w:tc>
        <w:tc>
          <w:tcPr>
            <w:tcW w:w="2410"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tcPr>
          <w:p w14:paraId="2F1DD082" w14:textId="4BCB779C" w:rsidR="002A5594" w:rsidRDefault="002A5594" w:rsidP="002A5594">
            <w:pPr>
              <w:rPr>
                <w:sz w:val="40"/>
                <w:szCs w:val="40"/>
              </w:rPr>
            </w:pPr>
            <w:r w:rsidRPr="008F01BD">
              <w:t>Rezept</w:t>
            </w:r>
            <w:r>
              <w:t>r</w:t>
            </w:r>
            <w:r w:rsidRPr="008F01BD">
              <w:t>atings werden gestrichen</w:t>
            </w:r>
          </w:p>
        </w:tc>
        <w:tc>
          <w:tcPr>
            <w:tcW w:w="3191"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tcPr>
          <w:p w14:paraId="02CC3056" w14:textId="3BEE4FF4" w:rsidR="002A5594" w:rsidRDefault="002A5594" w:rsidP="002A5594">
            <w:r>
              <w:t xml:space="preserve">Der Plan war es eine API dafür zu verwenden, ich habe jedoch keine gefunden und </w:t>
            </w:r>
            <w:proofErr w:type="gramStart"/>
            <w:r>
              <w:t>selber</w:t>
            </w:r>
            <w:proofErr w:type="gramEnd"/>
            <w:r>
              <w:t xml:space="preserve"> eine zuschreiben, wäre zu Zeit aufwendig</w:t>
            </w:r>
          </w:p>
        </w:tc>
      </w:tr>
    </w:tbl>
    <w:p w14:paraId="613FF201" w14:textId="0C737E64" w:rsidR="00315CD5" w:rsidRDefault="00315CD5" w:rsidP="00892755">
      <w:pPr>
        <w:pStyle w:val="PersStandart"/>
        <w:rPr>
          <w:rFonts w:cstheme="minorHAnsi"/>
        </w:rPr>
      </w:pPr>
    </w:p>
    <w:p w14:paraId="315B08F5" w14:textId="6738EB4C" w:rsidR="006A49B4" w:rsidRPr="001E035B" w:rsidRDefault="006A49B4" w:rsidP="001E035B">
      <w:pPr>
        <w:rPr>
          <w:rFonts w:cstheme="minorHAnsi"/>
          <w:bCs/>
        </w:rPr>
      </w:pPr>
    </w:p>
    <w:p w14:paraId="7B547470" w14:textId="24F1BB8B" w:rsidR="00393FDD" w:rsidRDefault="00393FDD" w:rsidP="00BC0D2D">
      <w:pPr>
        <w:pStyle w:val="Persberschrift1"/>
      </w:pPr>
      <w:bookmarkStart w:id="15" w:name="_Toc138941943"/>
      <w:r>
        <w:lastRenderedPageBreak/>
        <w:t>Testprotokelle</w:t>
      </w:r>
      <w:bookmarkEnd w:id="15"/>
    </w:p>
    <w:p w14:paraId="439E6FE7" w14:textId="77777777" w:rsidR="00393FDD" w:rsidRDefault="00393FDD" w:rsidP="00393FDD">
      <w:pPr>
        <w:pStyle w:val="PersStandart"/>
      </w:pPr>
    </w:p>
    <w:tbl>
      <w:tblPr>
        <w:tblStyle w:val="TableGrid"/>
        <w:tblW w:w="0" w:type="auto"/>
        <w:tblLook w:val="04A0" w:firstRow="1" w:lastRow="0" w:firstColumn="1" w:lastColumn="0" w:noHBand="0" w:noVBand="1"/>
      </w:tblPr>
      <w:tblGrid>
        <w:gridCol w:w="4508"/>
        <w:gridCol w:w="4508"/>
      </w:tblGrid>
      <w:tr w:rsidR="00BD3AA2" w14:paraId="7AE7D791" w14:textId="77777777" w:rsidTr="00BD3AA2">
        <w:trPr>
          <w:trHeight w:hRule="exact" w:val="571"/>
        </w:trPr>
        <w:tc>
          <w:tcPr>
            <w:tcW w:w="4508" w:type="dxa"/>
            <w:shd w:val="clear" w:color="auto" w:fill="D0CECE" w:themeFill="background2" w:themeFillShade="E6"/>
          </w:tcPr>
          <w:p w14:paraId="29560314" w14:textId="01A1C160" w:rsidR="00BD3AA2" w:rsidRPr="00BD3AA2" w:rsidRDefault="00BD3AA2" w:rsidP="00393FDD">
            <w:pPr>
              <w:pStyle w:val="PersStandart"/>
              <w:rPr>
                <w:b/>
                <w:bCs w:val="0"/>
              </w:rPr>
            </w:pPr>
            <w:r w:rsidRPr="00BD3AA2">
              <w:rPr>
                <w:b/>
                <w:bCs w:val="0"/>
              </w:rPr>
              <w:t xml:space="preserve">Testfall Nr. </w:t>
            </w:r>
          </w:p>
        </w:tc>
        <w:tc>
          <w:tcPr>
            <w:tcW w:w="4508" w:type="dxa"/>
          </w:tcPr>
          <w:p w14:paraId="63C0EA42" w14:textId="67473BE5" w:rsidR="00BD3AA2" w:rsidRPr="00BD3AA2" w:rsidRDefault="00BD3AA2" w:rsidP="00393FDD">
            <w:pPr>
              <w:pStyle w:val="PersStandart"/>
              <w:rPr>
                <w:b/>
                <w:bCs w:val="0"/>
              </w:rPr>
            </w:pPr>
            <w:r w:rsidRPr="00BD3AA2">
              <w:rPr>
                <w:b/>
                <w:bCs w:val="0"/>
              </w:rPr>
              <w:t>1</w:t>
            </w:r>
          </w:p>
        </w:tc>
      </w:tr>
      <w:tr w:rsidR="00BD3AA2" w14:paraId="455472D4" w14:textId="77777777" w:rsidTr="00BD3AA2">
        <w:trPr>
          <w:trHeight w:hRule="exact" w:val="565"/>
        </w:trPr>
        <w:tc>
          <w:tcPr>
            <w:tcW w:w="4508" w:type="dxa"/>
            <w:shd w:val="clear" w:color="auto" w:fill="D0CECE" w:themeFill="background2" w:themeFillShade="E6"/>
          </w:tcPr>
          <w:p w14:paraId="2B45BD9A" w14:textId="5089AB32" w:rsidR="00BD3AA2" w:rsidRDefault="00BD3AA2" w:rsidP="00393FDD">
            <w:pPr>
              <w:pStyle w:val="PersStandart"/>
            </w:pPr>
            <w:r>
              <w:t>Beschreibung</w:t>
            </w:r>
          </w:p>
        </w:tc>
        <w:tc>
          <w:tcPr>
            <w:tcW w:w="4508" w:type="dxa"/>
          </w:tcPr>
          <w:p w14:paraId="2D879463" w14:textId="77540FF8" w:rsidR="00BD3AA2" w:rsidRDefault="002F77B1" w:rsidP="00393FDD">
            <w:pPr>
              <w:pStyle w:val="PersStandart"/>
            </w:pPr>
            <w:r>
              <w:t>Registrierung</w:t>
            </w:r>
          </w:p>
        </w:tc>
      </w:tr>
      <w:tr w:rsidR="00BD3AA2" w14:paraId="1B365BFD" w14:textId="77777777" w:rsidTr="006134E6">
        <w:trPr>
          <w:trHeight w:hRule="exact" w:val="984"/>
        </w:trPr>
        <w:tc>
          <w:tcPr>
            <w:tcW w:w="4508" w:type="dxa"/>
            <w:shd w:val="clear" w:color="auto" w:fill="D0CECE" w:themeFill="background2" w:themeFillShade="E6"/>
          </w:tcPr>
          <w:p w14:paraId="53C61930" w14:textId="05879177" w:rsidR="00BD3AA2" w:rsidRDefault="00BD3AA2" w:rsidP="00393FDD">
            <w:pPr>
              <w:pStyle w:val="PersStandart"/>
            </w:pPr>
            <w:r>
              <w:t>Voraussetzungen</w:t>
            </w:r>
          </w:p>
        </w:tc>
        <w:tc>
          <w:tcPr>
            <w:tcW w:w="4508" w:type="dxa"/>
          </w:tcPr>
          <w:p w14:paraId="71C12F09" w14:textId="27C5C8EE" w:rsidR="009C2922" w:rsidRDefault="002F77B1" w:rsidP="00393FDD">
            <w:pPr>
              <w:pStyle w:val="PersStandart"/>
              <w:numPr>
                <w:ilvl w:val="0"/>
                <w:numId w:val="8"/>
              </w:numPr>
            </w:pPr>
            <w:r>
              <w:t>Der eingegebene Username und E-Mail, dürfen noch nicht in der Datenbank existiere</w:t>
            </w:r>
            <w:r w:rsidR="006134E6">
              <w:t>n.</w:t>
            </w:r>
          </w:p>
        </w:tc>
      </w:tr>
      <w:tr w:rsidR="00BD3AA2" w14:paraId="0F685F40" w14:textId="77777777" w:rsidTr="00BD3AA2">
        <w:trPr>
          <w:trHeight w:val="561"/>
        </w:trPr>
        <w:tc>
          <w:tcPr>
            <w:tcW w:w="4508" w:type="dxa"/>
            <w:shd w:val="clear" w:color="auto" w:fill="D0CECE" w:themeFill="background2" w:themeFillShade="E6"/>
          </w:tcPr>
          <w:p w14:paraId="25D838C4" w14:textId="77777777" w:rsidR="00BD3AA2" w:rsidRDefault="00BD3AA2" w:rsidP="00393FDD">
            <w:pPr>
              <w:pStyle w:val="PersStandart"/>
            </w:pPr>
            <w:r>
              <w:t>Testschritte</w:t>
            </w:r>
          </w:p>
          <w:p w14:paraId="0F73CC29" w14:textId="7306820E" w:rsidR="00F4508C" w:rsidRPr="00F4508C" w:rsidRDefault="00F4508C" w:rsidP="00F4508C">
            <w:pPr>
              <w:tabs>
                <w:tab w:val="left" w:pos="3293"/>
              </w:tabs>
            </w:pPr>
            <w:r>
              <w:tab/>
            </w:r>
          </w:p>
        </w:tc>
        <w:tc>
          <w:tcPr>
            <w:tcW w:w="4508" w:type="dxa"/>
          </w:tcPr>
          <w:p w14:paraId="536AD493" w14:textId="01DD566C" w:rsidR="001E035B" w:rsidRDefault="001E035B" w:rsidP="00B4794B">
            <w:pPr>
              <w:pStyle w:val="PersStandart"/>
              <w:numPr>
                <w:ilvl w:val="0"/>
                <w:numId w:val="14"/>
              </w:numPr>
            </w:pPr>
            <w:r>
              <w:t>Gehe zur</w:t>
            </w:r>
            <w:r w:rsidR="00D22EEF">
              <w:t xml:space="preserve"> </w:t>
            </w:r>
            <w:r w:rsidR="00D22EEF">
              <w:t>Registrierung</w:t>
            </w:r>
            <w:r>
              <w:t xml:space="preserve"> auf der Login Page</w:t>
            </w:r>
            <w:r w:rsidR="00D22EEF">
              <w:t>.</w:t>
            </w:r>
          </w:p>
          <w:p w14:paraId="30CD9652" w14:textId="44D9C92C" w:rsidR="001E035B" w:rsidRDefault="001E035B" w:rsidP="00B4794B">
            <w:pPr>
              <w:pStyle w:val="PersStandart"/>
              <w:numPr>
                <w:ilvl w:val="0"/>
                <w:numId w:val="14"/>
              </w:numPr>
            </w:pPr>
            <w:r>
              <w:t>Gib einen Usernamen und eine E-Mail an</w:t>
            </w:r>
            <w:r w:rsidR="0084376D">
              <w:t xml:space="preserve">. </w:t>
            </w:r>
            <w:proofErr w:type="gramStart"/>
            <w:r w:rsidR="0084376D">
              <w:t>( E-Mail</w:t>
            </w:r>
            <w:proofErr w:type="gramEnd"/>
            <w:r w:rsidR="0084376D">
              <w:t xml:space="preserve"> muss ein @ enthalten )</w:t>
            </w:r>
          </w:p>
          <w:p w14:paraId="2F417F56" w14:textId="24F2FC7B" w:rsidR="002F77B1" w:rsidRDefault="001E035B" w:rsidP="00B4794B">
            <w:pPr>
              <w:pStyle w:val="PersStandart"/>
              <w:numPr>
                <w:ilvl w:val="0"/>
                <w:numId w:val="14"/>
              </w:numPr>
            </w:pPr>
            <w:r>
              <w:t xml:space="preserve">Gib bei den zwei Passwort </w:t>
            </w:r>
            <w:r w:rsidR="0085741D">
              <w:t>F</w:t>
            </w:r>
            <w:r>
              <w:t xml:space="preserve">eldern </w:t>
            </w:r>
            <w:r w:rsidR="002F77B1">
              <w:t>zw</w:t>
            </w:r>
            <w:r>
              <w:t>e</w:t>
            </w:r>
            <w:r w:rsidR="002F77B1">
              <w:t xml:space="preserve">imal </w:t>
            </w:r>
            <w:r w:rsidR="0084376D">
              <w:t>dasselbe</w:t>
            </w:r>
            <w:r>
              <w:t xml:space="preserve"> Passw</w:t>
            </w:r>
            <w:r w:rsidR="002F77B1">
              <w:t>ort</w:t>
            </w:r>
            <w:r>
              <w:t xml:space="preserve"> </w:t>
            </w:r>
            <w:r w:rsidR="002F77B1">
              <w:t>ein</w:t>
            </w:r>
            <w:r>
              <w:t>.</w:t>
            </w:r>
          </w:p>
          <w:p w14:paraId="686BECCD" w14:textId="45E04DBC" w:rsidR="00BD3AA2" w:rsidRDefault="002F77B1" w:rsidP="00B4794B">
            <w:pPr>
              <w:pStyle w:val="PersStandart"/>
              <w:numPr>
                <w:ilvl w:val="0"/>
                <w:numId w:val="14"/>
              </w:numPr>
            </w:pPr>
            <w:r>
              <w:t>Drücke auf Register</w:t>
            </w:r>
          </w:p>
        </w:tc>
      </w:tr>
      <w:tr w:rsidR="00BD3AA2" w:rsidRPr="002F77B1" w14:paraId="55B410FD" w14:textId="77777777" w:rsidTr="00BD3AA2">
        <w:trPr>
          <w:trHeight w:val="541"/>
        </w:trPr>
        <w:tc>
          <w:tcPr>
            <w:tcW w:w="4508" w:type="dxa"/>
            <w:tcBorders>
              <w:bottom w:val="single" w:sz="12" w:space="0" w:color="auto"/>
            </w:tcBorders>
            <w:shd w:val="clear" w:color="auto" w:fill="D0CECE" w:themeFill="background2" w:themeFillShade="E6"/>
          </w:tcPr>
          <w:p w14:paraId="321AC782" w14:textId="2926BEC2" w:rsidR="00BD3AA2" w:rsidRPr="00BD3AA2" w:rsidRDefault="00BD3AA2" w:rsidP="00393FDD">
            <w:pPr>
              <w:pStyle w:val="PersStandart"/>
            </w:pPr>
            <w:r>
              <w:t>Erwartetes Ergebnis</w:t>
            </w:r>
          </w:p>
        </w:tc>
        <w:tc>
          <w:tcPr>
            <w:tcW w:w="4508" w:type="dxa"/>
            <w:tcBorders>
              <w:bottom w:val="single" w:sz="12" w:space="0" w:color="auto"/>
            </w:tcBorders>
          </w:tcPr>
          <w:p w14:paraId="486494FA" w14:textId="35A8F6D3" w:rsidR="00BD3AA2" w:rsidRPr="002F77B1" w:rsidRDefault="002F77B1" w:rsidP="00393FDD">
            <w:pPr>
              <w:pStyle w:val="PersStandart"/>
            </w:pPr>
            <w:r w:rsidRPr="002F77B1">
              <w:t xml:space="preserve">Ein </w:t>
            </w:r>
            <w:proofErr w:type="gramStart"/>
            <w:r w:rsidRPr="002F77B1">
              <w:t>a</w:t>
            </w:r>
            <w:r w:rsidR="0085741D" w:rsidRPr="002F77B1">
              <w:t>lert(</w:t>
            </w:r>
            <w:r w:rsidR="0084376D">
              <w:t xml:space="preserve"> «</w:t>
            </w:r>
            <w:proofErr w:type="gramEnd"/>
            <w:r>
              <w:t xml:space="preserve">You have successfully </w:t>
            </w:r>
            <w:r w:rsidR="0084376D">
              <w:t xml:space="preserve">registered» </w:t>
            </w:r>
            <w:r w:rsidR="0085741D" w:rsidRPr="002F77B1">
              <w:t>)</w:t>
            </w:r>
            <w:r w:rsidRPr="002F77B1">
              <w:t xml:space="preserve"> </w:t>
            </w:r>
            <w:r w:rsidR="009C2922">
              <w:t xml:space="preserve">erscheint </w:t>
            </w:r>
            <w:r w:rsidRPr="002F77B1">
              <w:t>und man wird ansch</w:t>
            </w:r>
            <w:r>
              <w:t>liessend zum Login weitergeleitet.</w:t>
            </w:r>
          </w:p>
        </w:tc>
      </w:tr>
      <w:tr w:rsidR="00BD3AA2" w:rsidRPr="0085741D" w14:paraId="048550F8" w14:textId="77777777" w:rsidTr="0085741D">
        <w:trPr>
          <w:trHeight w:val="563"/>
        </w:trPr>
        <w:tc>
          <w:tcPr>
            <w:tcW w:w="4508" w:type="dxa"/>
            <w:tcBorders>
              <w:top w:val="single" w:sz="12" w:space="0" w:color="auto"/>
            </w:tcBorders>
            <w:shd w:val="clear" w:color="auto" w:fill="D0CECE" w:themeFill="background2" w:themeFillShade="E6"/>
          </w:tcPr>
          <w:p w14:paraId="77FC8F66" w14:textId="0862CD23" w:rsidR="00BD3AA2" w:rsidRDefault="00BD3AA2" w:rsidP="00393FDD">
            <w:pPr>
              <w:pStyle w:val="PersStandart"/>
            </w:pPr>
            <w:r>
              <w:t>Testergebnis</w:t>
            </w:r>
          </w:p>
        </w:tc>
        <w:tc>
          <w:tcPr>
            <w:tcW w:w="4508" w:type="dxa"/>
            <w:tcBorders>
              <w:top w:val="single" w:sz="12" w:space="0" w:color="auto"/>
            </w:tcBorders>
            <w:shd w:val="clear" w:color="auto" w:fill="92D050"/>
          </w:tcPr>
          <w:p w14:paraId="2F1645ED" w14:textId="01A352A7" w:rsidR="00BD3AA2" w:rsidRPr="0085741D" w:rsidRDefault="0085741D" w:rsidP="00393FDD">
            <w:pPr>
              <w:pStyle w:val="PersStandart"/>
              <w:rPr>
                <w:lang w:val="en-US"/>
              </w:rPr>
            </w:pPr>
            <w:proofErr w:type="spellStart"/>
            <w:r>
              <w:rPr>
                <w:lang w:val="en-US"/>
              </w:rPr>
              <w:t>erfüllt</w:t>
            </w:r>
            <w:proofErr w:type="spellEnd"/>
          </w:p>
        </w:tc>
      </w:tr>
      <w:tr w:rsidR="00BD3AA2" w14:paraId="32DCA458" w14:textId="77777777" w:rsidTr="00BD3AA2">
        <w:trPr>
          <w:trHeight w:val="557"/>
        </w:trPr>
        <w:tc>
          <w:tcPr>
            <w:tcW w:w="4508" w:type="dxa"/>
            <w:shd w:val="clear" w:color="auto" w:fill="D0CECE" w:themeFill="background2" w:themeFillShade="E6"/>
          </w:tcPr>
          <w:p w14:paraId="6F199503" w14:textId="5FADA877" w:rsidR="00BD3AA2" w:rsidRDefault="00BD3AA2" w:rsidP="00393FDD">
            <w:pPr>
              <w:pStyle w:val="PersStandart"/>
            </w:pPr>
            <w:r>
              <w:t>Testdatum</w:t>
            </w:r>
          </w:p>
        </w:tc>
        <w:tc>
          <w:tcPr>
            <w:tcW w:w="4508" w:type="dxa"/>
          </w:tcPr>
          <w:p w14:paraId="437677BF" w14:textId="29FECF5B" w:rsidR="00BD3AA2" w:rsidRDefault="0085741D" w:rsidP="00393FDD">
            <w:pPr>
              <w:pStyle w:val="PersStandart"/>
            </w:pPr>
            <w:r>
              <w:t>29.06.2023</w:t>
            </w:r>
          </w:p>
        </w:tc>
      </w:tr>
      <w:tr w:rsidR="00BD3AA2" w14:paraId="64348DB3" w14:textId="77777777" w:rsidTr="00BD3AA2">
        <w:trPr>
          <w:trHeight w:val="551"/>
        </w:trPr>
        <w:tc>
          <w:tcPr>
            <w:tcW w:w="4508" w:type="dxa"/>
            <w:shd w:val="clear" w:color="auto" w:fill="D0CECE" w:themeFill="background2" w:themeFillShade="E6"/>
          </w:tcPr>
          <w:p w14:paraId="622CB607" w14:textId="0F2CE432" w:rsidR="00BD3AA2" w:rsidRDefault="00BD3AA2" w:rsidP="00393FDD">
            <w:pPr>
              <w:pStyle w:val="PersStandart"/>
            </w:pPr>
            <w:r>
              <w:t>Bemerkungen</w:t>
            </w:r>
          </w:p>
        </w:tc>
        <w:tc>
          <w:tcPr>
            <w:tcW w:w="4508" w:type="dxa"/>
          </w:tcPr>
          <w:p w14:paraId="68501B4F" w14:textId="4A2F6AE6" w:rsidR="00BD3AA2" w:rsidRDefault="00BC0D2D" w:rsidP="00393FDD">
            <w:pPr>
              <w:pStyle w:val="PersStandart"/>
            </w:pPr>
            <w:r>
              <w:t xml:space="preserve">Bei falschen </w:t>
            </w:r>
            <w:proofErr w:type="spellStart"/>
            <w:r w:rsidR="00E7406A">
              <w:t>angaben</w:t>
            </w:r>
            <w:proofErr w:type="spellEnd"/>
            <w:r>
              <w:t xml:space="preserve">, kommen Fehlermeldungen, wie «Passwords </w:t>
            </w:r>
            <w:proofErr w:type="spellStart"/>
            <w:r>
              <w:t>dont</w:t>
            </w:r>
            <w:proofErr w:type="spellEnd"/>
            <w:r>
              <w:t xml:space="preserve"> match» oder «User </w:t>
            </w:r>
            <w:proofErr w:type="spellStart"/>
            <w:r>
              <w:t>already</w:t>
            </w:r>
            <w:proofErr w:type="spellEnd"/>
            <w:r>
              <w:t xml:space="preserve"> </w:t>
            </w:r>
            <w:proofErr w:type="spellStart"/>
            <w:r>
              <w:t>exists</w:t>
            </w:r>
            <w:proofErr w:type="spellEnd"/>
            <w:r>
              <w:t>».</w:t>
            </w:r>
          </w:p>
        </w:tc>
      </w:tr>
    </w:tbl>
    <w:p w14:paraId="5D6A241A" w14:textId="77777777" w:rsidR="00393FDD" w:rsidRDefault="00393FDD" w:rsidP="00393FDD">
      <w:pPr>
        <w:pStyle w:val="PersStandart"/>
      </w:pPr>
    </w:p>
    <w:tbl>
      <w:tblPr>
        <w:tblStyle w:val="TableGrid"/>
        <w:tblW w:w="0" w:type="auto"/>
        <w:tblLook w:val="04A0" w:firstRow="1" w:lastRow="0" w:firstColumn="1" w:lastColumn="0" w:noHBand="0" w:noVBand="1"/>
      </w:tblPr>
      <w:tblGrid>
        <w:gridCol w:w="4508"/>
        <w:gridCol w:w="4508"/>
      </w:tblGrid>
      <w:tr w:rsidR="00BD3AA2" w14:paraId="47224541" w14:textId="77777777" w:rsidTr="00D217A9">
        <w:trPr>
          <w:trHeight w:hRule="exact" w:val="571"/>
        </w:trPr>
        <w:tc>
          <w:tcPr>
            <w:tcW w:w="4508" w:type="dxa"/>
            <w:shd w:val="clear" w:color="auto" w:fill="D0CECE" w:themeFill="background2" w:themeFillShade="E6"/>
          </w:tcPr>
          <w:p w14:paraId="1D8F9F89" w14:textId="77C5FDAD" w:rsidR="00BD3AA2" w:rsidRPr="00BD3AA2" w:rsidRDefault="00BD3AA2" w:rsidP="00D217A9">
            <w:pPr>
              <w:pStyle w:val="PersStandart"/>
              <w:rPr>
                <w:b/>
                <w:bCs w:val="0"/>
              </w:rPr>
            </w:pPr>
            <w:r w:rsidRPr="00BD3AA2">
              <w:rPr>
                <w:b/>
                <w:bCs w:val="0"/>
              </w:rPr>
              <w:t xml:space="preserve">Testfall Nr. </w:t>
            </w:r>
          </w:p>
        </w:tc>
        <w:tc>
          <w:tcPr>
            <w:tcW w:w="4508" w:type="dxa"/>
          </w:tcPr>
          <w:p w14:paraId="29E812B4" w14:textId="7DEB4B1B" w:rsidR="00BD3AA2" w:rsidRPr="00BD3AA2" w:rsidRDefault="0084376D" w:rsidP="00D217A9">
            <w:pPr>
              <w:pStyle w:val="PersStandart"/>
              <w:rPr>
                <w:b/>
                <w:bCs w:val="0"/>
              </w:rPr>
            </w:pPr>
            <w:r>
              <w:rPr>
                <w:b/>
                <w:bCs w:val="0"/>
              </w:rPr>
              <w:t>2</w:t>
            </w:r>
          </w:p>
        </w:tc>
      </w:tr>
      <w:tr w:rsidR="00BD3AA2" w14:paraId="0EEBE4DF" w14:textId="77777777" w:rsidTr="00D217A9">
        <w:trPr>
          <w:trHeight w:hRule="exact" w:val="565"/>
        </w:trPr>
        <w:tc>
          <w:tcPr>
            <w:tcW w:w="4508" w:type="dxa"/>
            <w:shd w:val="clear" w:color="auto" w:fill="D0CECE" w:themeFill="background2" w:themeFillShade="E6"/>
          </w:tcPr>
          <w:p w14:paraId="08C79B7E" w14:textId="77777777" w:rsidR="00BD3AA2" w:rsidRDefault="00BD3AA2" w:rsidP="00D217A9">
            <w:pPr>
              <w:pStyle w:val="PersStandart"/>
            </w:pPr>
            <w:r>
              <w:t>Beschreibung</w:t>
            </w:r>
          </w:p>
        </w:tc>
        <w:tc>
          <w:tcPr>
            <w:tcW w:w="4508" w:type="dxa"/>
          </w:tcPr>
          <w:p w14:paraId="6CA4F22F" w14:textId="451DC77A" w:rsidR="00BD3AA2" w:rsidRDefault="0084376D" w:rsidP="00D217A9">
            <w:pPr>
              <w:pStyle w:val="PersStandart"/>
            </w:pPr>
            <w:r>
              <w:t>Login</w:t>
            </w:r>
          </w:p>
        </w:tc>
      </w:tr>
      <w:tr w:rsidR="00BD3AA2" w14:paraId="23A4E195" w14:textId="77777777" w:rsidTr="00D217A9">
        <w:trPr>
          <w:trHeight w:hRule="exact" w:val="559"/>
        </w:trPr>
        <w:tc>
          <w:tcPr>
            <w:tcW w:w="4508" w:type="dxa"/>
            <w:shd w:val="clear" w:color="auto" w:fill="D0CECE" w:themeFill="background2" w:themeFillShade="E6"/>
          </w:tcPr>
          <w:p w14:paraId="0AB7F2CA" w14:textId="77777777" w:rsidR="00BD3AA2" w:rsidRDefault="00BD3AA2" w:rsidP="00D217A9">
            <w:pPr>
              <w:pStyle w:val="PersStandart"/>
            </w:pPr>
            <w:r>
              <w:t>Voraussetzungen</w:t>
            </w:r>
          </w:p>
        </w:tc>
        <w:tc>
          <w:tcPr>
            <w:tcW w:w="4508" w:type="dxa"/>
          </w:tcPr>
          <w:p w14:paraId="4DE9F690" w14:textId="7398FA97" w:rsidR="00BD3AA2" w:rsidRDefault="00B4794B" w:rsidP="00B4794B">
            <w:pPr>
              <w:pStyle w:val="PersStandart"/>
              <w:numPr>
                <w:ilvl w:val="0"/>
                <w:numId w:val="20"/>
              </w:numPr>
            </w:pPr>
            <w:r>
              <w:t>Du hast dich erfolgreich registriert</w:t>
            </w:r>
          </w:p>
        </w:tc>
      </w:tr>
      <w:tr w:rsidR="00BD3AA2" w14:paraId="0F4A4A5B" w14:textId="77777777" w:rsidTr="00D217A9">
        <w:trPr>
          <w:trHeight w:val="561"/>
        </w:trPr>
        <w:tc>
          <w:tcPr>
            <w:tcW w:w="4508" w:type="dxa"/>
            <w:shd w:val="clear" w:color="auto" w:fill="D0CECE" w:themeFill="background2" w:themeFillShade="E6"/>
          </w:tcPr>
          <w:p w14:paraId="076EE0DB" w14:textId="77777777" w:rsidR="00BD3AA2" w:rsidRDefault="00BD3AA2" w:rsidP="00D217A9">
            <w:pPr>
              <w:pStyle w:val="PersStandart"/>
            </w:pPr>
            <w:r>
              <w:t>Testschritte</w:t>
            </w:r>
          </w:p>
        </w:tc>
        <w:tc>
          <w:tcPr>
            <w:tcW w:w="4508" w:type="dxa"/>
          </w:tcPr>
          <w:p w14:paraId="31147184" w14:textId="08D802B5" w:rsidR="00BD3AA2" w:rsidRDefault="00B4794B" w:rsidP="00BC0D2D">
            <w:pPr>
              <w:pStyle w:val="PersStandart"/>
              <w:numPr>
                <w:ilvl w:val="0"/>
                <w:numId w:val="21"/>
              </w:numPr>
              <w:jc w:val="both"/>
            </w:pPr>
            <w:r>
              <w:t xml:space="preserve">Melde dich mit deinem </w:t>
            </w:r>
            <w:r w:rsidR="00E7406A">
              <w:t>Benutzer</w:t>
            </w:r>
            <w:r>
              <w:t>, deiner E-Mail und deinem Passwort an</w:t>
            </w:r>
            <w:r w:rsidR="00BC0D2D">
              <w:t>.</w:t>
            </w:r>
          </w:p>
          <w:p w14:paraId="43B4EF3A" w14:textId="5DBA39BB" w:rsidR="00BC0D2D" w:rsidRDefault="00BC0D2D" w:rsidP="00B4794B">
            <w:pPr>
              <w:pStyle w:val="PersStandart"/>
              <w:numPr>
                <w:ilvl w:val="0"/>
                <w:numId w:val="21"/>
              </w:numPr>
            </w:pPr>
            <w:r>
              <w:t>Drücke auf Login</w:t>
            </w:r>
          </w:p>
        </w:tc>
      </w:tr>
      <w:tr w:rsidR="00BC0D2D" w14:paraId="323C543B" w14:textId="77777777" w:rsidTr="00D217A9">
        <w:trPr>
          <w:trHeight w:val="541"/>
        </w:trPr>
        <w:tc>
          <w:tcPr>
            <w:tcW w:w="4508" w:type="dxa"/>
            <w:tcBorders>
              <w:bottom w:val="single" w:sz="12" w:space="0" w:color="auto"/>
            </w:tcBorders>
            <w:shd w:val="clear" w:color="auto" w:fill="D0CECE" w:themeFill="background2" w:themeFillShade="E6"/>
          </w:tcPr>
          <w:p w14:paraId="30134712" w14:textId="77777777" w:rsidR="00BC0D2D" w:rsidRPr="00BD3AA2" w:rsidRDefault="00BC0D2D" w:rsidP="00BC0D2D">
            <w:pPr>
              <w:pStyle w:val="PersStandart"/>
            </w:pPr>
            <w:r>
              <w:t>Erwartetes Ergebnis</w:t>
            </w:r>
          </w:p>
        </w:tc>
        <w:tc>
          <w:tcPr>
            <w:tcW w:w="4508" w:type="dxa"/>
            <w:tcBorders>
              <w:bottom w:val="single" w:sz="12" w:space="0" w:color="auto"/>
            </w:tcBorders>
          </w:tcPr>
          <w:p w14:paraId="6E9A585A" w14:textId="0C2A131D" w:rsidR="00BC0D2D" w:rsidRDefault="00BC0D2D" w:rsidP="00BC0D2D">
            <w:pPr>
              <w:pStyle w:val="PersStandart"/>
            </w:pPr>
            <w:r w:rsidRPr="002F77B1">
              <w:t xml:space="preserve">Ein </w:t>
            </w:r>
            <w:proofErr w:type="gramStart"/>
            <w:r w:rsidRPr="002F77B1">
              <w:t>alert(</w:t>
            </w:r>
            <w:r>
              <w:t xml:space="preserve"> «</w:t>
            </w:r>
            <w:proofErr w:type="gramEnd"/>
            <w:r>
              <w:t xml:space="preserve">You have successfully </w:t>
            </w:r>
            <w:proofErr w:type="spellStart"/>
            <w:r>
              <w:t>logged</w:t>
            </w:r>
            <w:proofErr w:type="spellEnd"/>
            <w:r>
              <w:t xml:space="preserve"> in</w:t>
            </w:r>
            <w:r>
              <w:t xml:space="preserve">» </w:t>
            </w:r>
            <w:r w:rsidRPr="002F77B1">
              <w:t xml:space="preserve">) </w:t>
            </w:r>
            <w:r>
              <w:t xml:space="preserve">erscheint </w:t>
            </w:r>
            <w:r w:rsidRPr="002F77B1">
              <w:t>und man wird ansch</w:t>
            </w:r>
            <w:r>
              <w:t xml:space="preserve">liessend </w:t>
            </w:r>
            <w:r>
              <w:t>zur</w:t>
            </w:r>
            <w:r>
              <w:t xml:space="preserve"> </w:t>
            </w:r>
            <w:r>
              <w:t>Home Page</w:t>
            </w:r>
            <w:r>
              <w:t xml:space="preserve"> weitergeleitet.</w:t>
            </w:r>
          </w:p>
        </w:tc>
      </w:tr>
      <w:tr w:rsidR="00BC0D2D" w14:paraId="7E8F0593" w14:textId="77777777" w:rsidTr="00BC0D2D">
        <w:trPr>
          <w:trHeight w:val="563"/>
        </w:trPr>
        <w:tc>
          <w:tcPr>
            <w:tcW w:w="4508" w:type="dxa"/>
            <w:tcBorders>
              <w:top w:val="single" w:sz="12" w:space="0" w:color="auto"/>
            </w:tcBorders>
            <w:shd w:val="clear" w:color="auto" w:fill="D0CECE" w:themeFill="background2" w:themeFillShade="E6"/>
          </w:tcPr>
          <w:p w14:paraId="4F7825B0" w14:textId="77777777" w:rsidR="00BC0D2D" w:rsidRDefault="00BC0D2D" w:rsidP="00BC0D2D">
            <w:pPr>
              <w:pStyle w:val="PersStandart"/>
            </w:pPr>
            <w:r>
              <w:t>Testergebnis</w:t>
            </w:r>
          </w:p>
        </w:tc>
        <w:tc>
          <w:tcPr>
            <w:tcW w:w="4508" w:type="dxa"/>
            <w:tcBorders>
              <w:top w:val="single" w:sz="12" w:space="0" w:color="auto"/>
            </w:tcBorders>
            <w:shd w:val="clear" w:color="auto" w:fill="92D050"/>
          </w:tcPr>
          <w:p w14:paraId="4F4AAB00" w14:textId="3FF46455" w:rsidR="00BC0D2D" w:rsidRDefault="00BC0D2D" w:rsidP="00BC0D2D">
            <w:pPr>
              <w:pStyle w:val="PersStandart"/>
            </w:pPr>
            <w:proofErr w:type="spellStart"/>
            <w:r>
              <w:rPr>
                <w:lang w:val="en-US"/>
              </w:rPr>
              <w:t>erfüllt</w:t>
            </w:r>
            <w:proofErr w:type="spellEnd"/>
          </w:p>
        </w:tc>
      </w:tr>
      <w:tr w:rsidR="00BC0D2D" w14:paraId="5F425245" w14:textId="77777777" w:rsidTr="00D217A9">
        <w:trPr>
          <w:trHeight w:val="557"/>
        </w:trPr>
        <w:tc>
          <w:tcPr>
            <w:tcW w:w="4508" w:type="dxa"/>
            <w:shd w:val="clear" w:color="auto" w:fill="D0CECE" w:themeFill="background2" w:themeFillShade="E6"/>
          </w:tcPr>
          <w:p w14:paraId="4FD5CBCB" w14:textId="77777777" w:rsidR="00BC0D2D" w:rsidRDefault="00BC0D2D" w:rsidP="00BC0D2D">
            <w:pPr>
              <w:pStyle w:val="PersStandart"/>
            </w:pPr>
            <w:r>
              <w:t>Testdatum</w:t>
            </w:r>
          </w:p>
        </w:tc>
        <w:tc>
          <w:tcPr>
            <w:tcW w:w="4508" w:type="dxa"/>
          </w:tcPr>
          <w:p w14:paraId="57F7FA18" w14:textId="105A4E70" w:rsidR="00BC0D2D" w:rsidRDefault="00BC0D2D" w:rsidP="00BC0D2D">
            <w:pPr>
              <w:pStyle w:val="PersStandart"/>
            </w:pPr>
            <w:r>
              <w:t>29.06.2023</w:t>
            </w:r>
          </w:p>
        </w:tc>
      </w:tr>
      <w:tr w:rsidR="00BC0D2D" w14:paraId="09729F81" w14:textId="77777777" w:rsidTr="00D217A9">
        <w:trPr>
          <w:trHeight w:val="551"/>
        </w:trPr>
        <w:tc>
          <w:tcPr>
            <w:tcW w:w="4508" w:type="dxa"/>
            <w:shd w:val="clear" w:color="auto" w:fill="D0CECE" w:themeFill="background2" w:themeFillShade="E6"/>
          </w:tcPr>
          <w:p w14:paraId="0E5AFBF5" w14:textId="77777777" w:rsidR="00BC0D2D" w:rsidRDefault="00BC0D2D" w:rsidP="00BC0D2D">
            <w:pPr>
              <w:pStyle w:val="PersStandart"/>
            </w:pPr>
            <w:r>
              <w:t>Bemerkungen</w:t>
            </w:r>
          </w:p>
        </w:tc>
        <w:tc>
          <w:tcPr>
            <w:tcW w:w="4508" w:type="dxa"/>
          </w:tcPr>
          <w:p w14:paraId="5380A624" w14:textId="5C5ADD89" w:rsidR="00BC0D2D" w:rsidRDefault="00BC0D2D" w:rsidP="00BC0D2D">
            <w:pPr>
              <w:pStyle w:val="PersStandart"/>
            </w:pPr>
            <w:proofErr w:type="gramStart"/>
            <w:r>
              <w:t>Bei falschen angeben</w:t>
            </w:r>
            <w:proofErr w:type="gramEnd"/>
            <w:r>
              <w:t xml:space="preserve">, erscheint die Fehlermeldung «Error </w:t>
            </w:r>
            <w:proofErr w:type="spellStart"/>
            <w:r>
              <w:t>logging</w:t>
            </w:r>
            <w:proofErr w:type="spellEnd"/>
            <w:r>
              <w:t xml:space="preserve"> in: User </w:t>
            </w:r>
            <w:proofErr w:type="spellStart"/>
            <w:r>
              <w:t>doesnt</w:t>
            </w:r>
            <w:proofErr w:type="spellEnd"/>
            <w:r>
              <w:t xml:space="preserve"> </w:t>
            </w:r>
            <w:proofErr w:type="spellStart"/>
            <w:r>
              <w:t>exist</w:t>
            </w:r>
            <w:proofErr w:type="spellEnd"/>
            <w:r>
              <w:t>».</w:t>
            </w:r>
          </w:p>
        </w:tc>
      </w:tr>
    </w:tbl>
    <w:p w14:paraId="78EE86D2" w14:textId="3F95F026" w:rsidR="00BD3AA2" w:rsidRDefault="00BD3AA2">
      <w:pPr>
        <w:rPr>
          <w:bCs/>
        </w:rPr>
      </w:pPr>
    </w:p>
    <w:tbl>
      <w:tblPr>
        <w:tblStyle w:val="TableGrid"/>
        <w:tblW w:w="0" w:type="auto"/>
        <w:tblLook w:val="04A0" w:firstRow="1" w:lastRow="0" w:firstColumn="1" w:lastColumn="0" w:noHBand="0" w:noVBand="1"/>
      </w:tblPr>
      <w:tblGrid>
        <w:gridCol w:w="4508"/>
        <w:gridCol w:w="4508"/>
      </w:tblGrid>
      <w:tr w:rsidR="00BD3AA2" w14:paraId="60FEE529" w14:textId="77777777" w:rsidTr="00D217A9">
        <w:trPr>
          <w:trHeight w:hRule="exact" w:val="571"/>
        </w:trPr>
        <w:tc>
          <w:tcPr>
            <w:tcW w:w="4508" w:type="dxa"/>
            <w:shd w:val="clear" w:color="auto" w:fill="D0CECE" w:themeFill="background2" w:themeFillShade="E6"/>
          </w:tcPr>
          <w:p w14:paraId="26ECDBA6" w14:textId="3584262A" w:rsidR="00BD3AA2" w:rsidRPr="00BD3AA2" w:rsidRDefault="00BD3AA2" w:rsidP="00D217A9">
            <w:pPr>
              <w:pStyle w:val="PersStandart"/>
              <w:rPr>
                <w:b/>
                <w:bCs w:val="0"/>
              </w:rPr>
            </w:pPr>
            <w:r w:rsidRPr="00BD3AA2">
              <w:rPr>
                <w:b/>
                <w:bCs w:val="0"/>
              </w:rPr>
              <w:t xml:space="preserve">Testfall Nr. </w:t>
            </w:r>
          </w:p>
        </w:tc>
        <w:tc>
          <w:tcPr>
            <w:tcW w:w="4508" w:type="dxa"/>
          </w:tcPr>
          <w:p w14:paraId="67B334D6" w14:textId="731628A5" w:rsidR="00BD3AA2" w:rsidRPr="00BD3AA2" w:rsidRDefault="00BC0D2D" w:rsidP="00D217A9">
            <w:pPr>
              <w:pStyle w:val="PersStandart"/>
              <w:rPr>
                <w:b/>
                <w:bCs w:val="0"/>
              </w:rPr>
            </w:pPr>
            <w:r>
              <w:rPr>
                <w:b/>
                <w:bCs w:val="0"/>
              </w:rPr>
              <w:t>3</w:t>
            </w:r>
          </w:p>
        </w:tc>
      </w:tr>
      <w:tr w:rsidR="00BD3AA2" w14:paraId="16FCEBE9" w14:textId="77777777" w:rsidTr="00D217A9">
        <w:trPr>
          <w:trHeight w:hRule="exact" w:val="565"/>
        </w:trPr>
        <w:tc>
          <w:tcPr>
            <w:tcW w:w="4508" w:type="dxa"/>
            <w:shd w:val="clear" w:color="auto" w:fill="D0CECE" w:themeFill="background2" w:themeFillShade="E6"/>
          </w:tcPr>
          <w:p w14:paraId="2DAA338E" w14:textId="77777777" w:rsidR="00BD3AA2" w:rsidRDefault="00BD3AA2" w:rsidP="00D217A9">
            <w:pPr>
              <w:pStyle w:val="PersStandart"/>
            </w:pPr>
            <w:r>
              <w:t>Beschreibung</w:t>
            </w:r>
          </w:p>
        </w:tc>
        <w:tc>
          <w:tcPr>
            <w:tcW w:w="4508" w:type="dxa"/>
          </w:tcPr>
          <w:p w14:paraId="7588AA5F" w14:textId="4AD26C84" w:rsidR="00BD3AA2" w:rsidRDefault="00BC0D2D" w:rsidP="00D217A9">
            <w:pPr>
              <w:pStyle w:val="PersStandart"/>
            </w:pPr>
            <w:r>
              <w:t>Logout</w:t>
            </w:r>
          </w:p>
        </w:tc>
      </w:tr>
      <w:tr w:rsidR="00BD3AA2" w14:paraId="391F8A6E" w14:textId="77777777" w:rsidTr="00E7406A">
        <w:trPr>
          <w:trHeight w:hRule="exact" w:val="1048"/>
        </w:trPr>
        <w:tc>
          <w:tcPr>
            <w:tcW w:w="4508" w:type="dxa"/>
            <w:shd w:val="clear" w:color="auto" w:fill="D0CECE" w:themeFill="background2" w:themeFillShade="E6"/>
          </w:tcPr>
          <w:p w14:paraId="7FF3049C" w14:textId="77777777" w:rsidR="00BD3AA2" w:rsidRDefault="00BD3AA2" w:rsidP="00D217A9">
            <w:pPr>
              <w:pStyle w:val="PersStandart"/>
            </w:pPr>
            <w:r>
              <w:t>Voraussetzungen</w:t>
            </w:r>
          </w:p>
        </w:tc>
        <w:tc>
          <w:tcPr>
            <w:tcW w:w="4508" w:type="dxa"/>
          </w:tcPr>
          <w:p w14:paraId="597DC7F7" w14:textId="77777777" w:rsidR="00BD3AA2" w:rsidRDefault="00BC0D2D" w:rsidP="00BC0D2D">
            <w:pPr>
              <w:pStyle w:val="PersStandart"/>
              <w:numPr>
                <w:ilvl w:val="0"/>
                <w:numId w:val="22"/>
              </w:numPr>
            </w:pPr>
            <w:r>
              <w:t>Du hast einen dich erfolgreich registriert</w:t>
            </w:r>
          </w:p>
          <w:p w14:paraId="2904D301" w14:textId="17FE09B3" w:rsidR="00E7406A" w:rsidRDefault="00E7406A" w:rsidP="00BC0D2D">
            <w:pPr>
              <w:pStyle w:val="PersStandart"/>
              <w:numPr>
                <w:ilvl w:val="0"/>
                <w:numId w:val="22"/>
              </w:numPr>
            </w:pPr>
            <w:r>
              <w:t>Du hast dich erfolgreich angemeldet</w:t>
            </w:r>
          </w:p>
        </w:tc>
      </w:tr>
      <w:tr w:rsidR="00BD3AA2" w14:paraId="7BCFD1C0" w14:textId="77777777" w:rsidTr="00D217A9">
        <w:trPr>
          <w:trHeight w:val="561"/>
        </w:trPr>
        <w:tc>
          <w:tcPr>
            <w:tcW w:w="4508" w:type="dxa"/>
            <w:shd w:val="clear" w:color="auto" w:fill="D0CECE" w:themeFill="background2" w:themeFillShade="E6"/>
          </w:tcPr>
          <w:p w14:paraId="0A0E793A" w14:textId="77777777" w:rsidR="00BD3AA2" w:rsidRDefault="00BD3AA2" w:rsidP="00D217A9">
            <w:pPr>
              <w:pStyle w:val="PersStandart"/>
            </w:pPr>
            <w:r>
              <w:t>Testschritte</w:t>
            </w:r>
          </w:p>
        </w:tc>
        <w:tc>
          <w:tcPr>
            <w:tcW w:w="4508" w:type="dxa"/>
          </w:tcPr>
          <w:p w14:paraId="306F0FF0" w14:textId="77777777" w:rsidR="00BD3AA2" w:rsidRDefault="00E7406A" w:rsidP="00E7406A">
            <w:pPr>
              <w:pStyle w:val="PersStandart"/>
              <w:numPr>
                <w:ilvl w:val="0"/>
                <w:numId w:val="23"/>
              </w:numPr>
            </w:pPr>
            <w:r>
              <w:t xml:space="preserve">Navigiere zur Bookmarks Page, oder eine andre, abgesehen von der </w:t>
            </w:r>
            <w:proofErr w:type="gramStart"/>
            <w:r>
              <w:t>Home Page</w:t>
            </w:r>
            <w:proofErr w:type="gramEnd"/>
            <w:r>
              <w:t>.</w:t>
            </w:r>
          </w:p>
          <w:p w14:paraId="684D62AF" w14:textId="71FE7437" w:rsidR="00E7406A" w:rsidRDefault="00E7406A" w:rsidP="00E7406A">
            <w:pPr>
              <w:pStyle w:val="PersStandart"/>
              <w:numPr>
                <w:ilvl w:val="0"/>
                <w:numId w:val="23"/>
              </w:numPr>
            </w:pPr>
            <w:r>
              <w:t xml:space="preserve">In der </w:t>
            </w:r>
            <w:proofErr w:type="spellStart"/>
            <w:r>
              <w:t>NavBar</w:t>
            </w:r>
            <w:proofErr w:type="spellEnd"/>
            <w:r>
              <w:t xml:space="preserve"> drücke auf Logout</w:t>
            </w:r>
          </w:p>
        </w:tc>
      </w:tr>
      <w:tr w:rsidR="00BD3AA2" w14:paraId="26AB40F6" w14:textId="77777777" w:rsidTr="00D217A9">
        <w:trPr>
          <w:trHeight w:val="541"/>
        </w:trPr>
        <w:tc>
          <w:tcPr>
            <w:tcW w:w="4508" w:type="dxa"/>
            <w:tcBorders>
              <w:bottom w:val="single" w:sz="12" w:space="0" w:color="auto"/>
            </w:tcBorders>
            <w:shd w:val="clear" w:color="auto" w:fill="D0CECE" w:themeFill="background2" w:themeFillShade="E6"/>
          </w:tcPr>
          <w:p w14:paraId="6EAEAE74" w14:textId="77777777" w:rsidR="00BD3AA2" w:rsidRPr="00BD3AA2" w:rsidRDefault="00BD3AA2" w:rsidP="00D217A9">
            <w:pPr>
              <w:pStyle w:val="PersStandart"/>
            </w:pPr>
            <w:r>
              <w:t>Erwartetes Ergebnis</w:t>
            </w:r>
          </w:p>
        </w:tc>
        <w:tc>
          <w:tcPr>
            <w:tcW w:w="4508" w:type="dxa"/>
            <w:tcBorders>
              <w:bottom w:val="single" w:sz="12" w:space="0" w:color="auto"/>
            </w:tcBorders>
          </w:tcPr>
          <w:p w14:paraId="3E679426" w14:textId="4947826B" w:rsidR="00BD3AA2" w:rsidRDefault="00E7406A" w:rsidP="00D217A9">
            <w:pPr>
              <w:pStyle w:val="PersStandart"/>
            </w:pPr>
            <w:r w:rsidRPr="002F77B1">
              <w:t xml:space="preserve">Ein </w:t>
            </w:r>
            <w:proofErr w:type="gramStart"/>
            <w:r w:rsidRPr="002F77B1">
              <w:t>alert(</w:t>
            </w:r>
            <w:r>
              <w:t xml:space="preserve"> «</w:t>
            </w:r>
            <w:proofErr w:type="gramEnd"/>
            <w:r>
              <w:t xml:space="preserve">You have successfully </w:t>
            </w:r>
            <w:proofErr w:type="spellStart"/>
            <w:r>
              <w:t>logged</w:t>
            </w:r>
            <w:proofErr w:type="spellEnd"/>
            <w:r>
              <w:t xml:space="preserve"> out</w:t>
            </w:r>
            <w:r>
              <w:t xml:space="preserve">» </w:t>
            </w:r>
            <w:r w:rsidRPr="002F77B1">
              <w:t xml:space="preserve">) </w:t>
            </w:r>
            <w:r>
              <w:t xml:space="preserve">erscheint </w:t>
            </w:r>
            <w:r w:rsidRPr="002F77B1">
              <w:t>und man wird ansch</w:t>
            </w:r>
            <w:r>
              <w:t>liessend zu</w:t>
            </w:r>
            <w:r>
              <w:t>r</w:t>
            </w:r>
            <w:r>
              <w:t xml:space="preserve"> </w:t>
            </w:r>
            <w:r>
              <w:t>Home Page</w:t>
            </w:r>
            <w:r>
              <w:t xml:space="preserve"> weitergeleitet.</w:t>
            </w:r>
          </w:p>
        </w:tc>
      </w:tr>
      <w:tr w:rsidR="00E7406A" w14:paraId="48504A15" w14:textId="77777777" w:rsidTr="00E7406A">
        <w:trPr>
          <w:trHeight w:val="563"/>
        </w:trPr>
        <w:tc>
          <w:tcPr>
            <w:tcW w:w="4508" w:type="dxa"/>
            <w:tcBorders>
              <w:top w:val="single" w:sz="12" w:space="0" w:color="auto"/>
            </w:tcBorders>
            <w:shd w:val="clear" w:color="auto" w:fill="D0CECE" w:themeFill="background2" w:themeFillShade="E6"/>
          </w:tcPr>
          <w:p w14:paraId="12E7D7F7" w14:textId="77777777" w:rsidR="00E7406A" w:rsidRDefault="00E7406A" w:rsidP="00E7406A">
            <w:pPr>
              <w:pStyle w:val="PersStandart"/>
            </w:pPr>
            <w:r>
              <w:t>Testergebnis</w:t>
            </w:r>
          </w:p>
        </w:tc>
        <w:tc>
          <w:tcPr>
            <w:tcW w:w="4508" w:type="dxa"/>
            <w:tcBorders>
              <w:top w:val="single" w:sz="12" w:space="0" w:color="auto"/>
            </w:tcBorders>
            <w:shd w:val="clear" w:color="auto" w:fill="92D050"/>
          </w:tcPr>
          <w:p w14:paraId="6354D3DA" w14:textId="4327A820" w:rsidR="00E7406A" w:rsidRDefault="00E7406A" w:rsidP="00E7406A">
            <w:pPr>
              <w:pStyle w:val="PersStandart"/>
            </w:pPr>
            <w:proofErr w:type="spellStart"/>
            <w:r>
              <w:rPr>
                <w:lang w:val="en-US"/>
              </w:rPr>
              <w:t>erfüllt</w:t>
            </w:r>
            <w:proofErr w:type="spellEnd"/>
          </w:p>
        </w:tc>
      </w:tr>
      <w:tr w:rsidR="00E7406A" w14:paraId="4419C116" w14:textId="77777777" w:rsidTr="00D217A9">
        <w:trPr>
          <w:trHeight w:val="557"/>
        </w:trPr>
        <w:tc>
          <w:tcPr>
            <w:tcW w:w="4508" w:type="dxa"/>
            <w:shd w:val="clear" w:color="auto" w:fill="D0CECE" w:themeFill="background2" w:themeFillShade="E6"/>
          </w:tcPr>
          <w:p w14:paraId="4B36D315" w14:textId="77777777" w:rsidR="00E7406A" w:rsidRDefault="00E7406A" w:rsidP="00E7406A">
            <w:pPr>
              <w:pStyle w:val="PersStandart"/>
            </w:pPr>
            <w:r>
              <w:t>Testdatum</w:t>
            </w:r>
          </w:p>
        </w:tc>
        <w:tc>
          <w:tcPr>
            <w:tcW w:w="4508" w:type="dxa"/>
          </w:tcPr>
          <w:p w14:paraId="114CA319" w14:textId="5B078BBF" w:rsidR="00E7406A" w:rsidRDefault="00E7406A" w:rsidP="00E7406A">
            <w:pPr>
              <w:pStyle w:val="PersStandart"/>
            </w:pPr>
            <w:r>
              <w:t>30.06.2023</w:t>
            </w:r>
          </w:p>
        </w:tc>
      </w:tr>
      <w:tr w:rsidR="00E7406A" w14:paraId="379CA310" w14:textId="77777777" w:rsidTr="00D217A9">
        <w:trPr>
          <w:trHeight w:val="551"/>
        </w:trPr>
        <w:tc>
          <w:tcPr>
            <w:tcW w:w="4508" w:type="dxa"/>
            <w:shd w:val="clear" w:color="auto" w:fill="D0CECE" w:themeFill="background2" w:themeFillShade="E6"/>
          </w:tcPr>
          <w:p w14:paraId="2B113C04" w14:textId="77777777" w:rsidR="00E7406A" w:rsidRDefault="00E7406A" w:rsidP="00E7406A">
            <w:pPr>
              <w:pStyle w:val="PersStandart"/>
            </w:pPr>
            <w:r>
              <w:t>Bemerkungen</w:t>
            </w:r>
          </w:p>
        </w:tc>
        <w:tc>
          <w:tcPr>
            <w:tcW w:w="4508" w:type="dxa"/>
          </w:tcPr>
          <w:p w14:paraId="4F3822D2" w14:textId="1A4D4933" w:rsidR="00E7406A" w:rsidRDefault="00E7406A" w:rsidP="00E7406A">
            <w:pPr>
              <w:pStyle w:val="PersStandart"/>
            </w:pPr>
            <w:r>
              <w:t xml:space="preserve">Bemerkung, falls du versuchen solltest dich abzumelden, du aber noch gar nicht angemeldet bist, </w:t>
            </w:r>
            <w:proofErr w:type="spellStart"/>
            <w:r w:rsidR="008C222C">
              <w:t>wirdst</w:t>
            </w:r>
            <w:proofErr w:type="spellEnd"/>
            <w:r w:rsidR="008C222C">
              <w:t xml:space="preserve"> du</w:t>
            </w:r>
            <w:r>
              <w:t xml:space="preserve"> diese Meldung trotzdem </w:t>
            </w:r>
            <w:r w:rsidR="008C222C">
              <w:t>erhalten.</w:t>
            </w:r>
          </w:p>
        </w:tc>
      </w:tr>
    </w:tbl>
    <w:p w14:paraId="457D9D88" w14:textId="3183C0B7" w:rsidR="00BD3AA2" w:rsidRPr="00BD3AA2" w:rsidRDefault="00BD3AA2" w:rsidP="0082049B">
      <w:pPr>
        <w:pStyle w:val="PersStandart"/>
      </w:pPr>
    </w:p>
    <w:tbl>
      <w:tblPr>
        <w:tblStyle w:val="TableGrid"/>
        <w:tblW w:w="0" w:type="auto"/>
        <w:tblLook w:val="04A0" w:firstRow="1" w:lastRow="0" w:firstColumn="1" w:lastColumn="0" w:noHBand="0" w:noVBand="1"/>
      </w:tblPr>
      <w:tblGrid>
        <w:gridCol w:w="4508"/>
        <w:gridCol w:w="4508"/>
      </w:tblGrid>
      <w:tr w:rsidR="00BD3AA2" w14:paraId="61C75EEC" w14:textId="77777777" w:rsidTr="008C222C">
        <w:trPr>
          <w:trHeight w:hRule="exact" w:val="632"/>
        </w:trPr>
        <w:tc>
          <w:tcPr>
            <w:tcW w:w="4508" w:type="dxa"/>
            <w:shd w:val="clear" w:color="auto" w:fill="D0CECE" w:themeFill="background2" w:themeFillShade="E6"/>
          </w:tcPr>
          <w:p w14:paraId="35E70BF2" w14:textId="29B8EC22" w:rsidR="00BD3AA2" w:rsidRPr="00BD3AA2" w:rsidRDefault="00BD3AA2" w:rsidP="00D217A9">
            <w:pPr>
              <w:pStyle w:val="PersStandart"/>
              <w:rPr>
                <w:b/>
                <w:bCs w:val="0"/>
              </w:rPr>
            </w:pPr>
            <w:r w:rsidRPr="00BD3AA2">
              <w:rPr>
                <w:b/>
                <w:bCs w:val="0"/>
              </w:rPr>
              <w:t xml:space="preserve">Testfall Nr. </w:t>
            </w:r>
          </w:p>
        </w:tc>
        <w:tc>
          <w:tcPr>
            <w:tcW w:w="4508" w:type="dxa"/>
          </w:tcPr>
          <w:p w14:paraId="7BC2230B" w14:textId="2333DF9D" w:rsidR="00BD3AA2" w:rsidRPr="00BD3AA2" w:rsidRDefault="008C222C" w:rsidP="00D217A9">
            <w:pPr>
              <w:pStyle w:val="PersStandart"/>
              <w:rPr>
                <w:b/>
                <w:bCs w:val="0"/>
              </w:rPr>
            </w:pPr>
            <w:r>
              <w:rPr>
                <w:b/>
                <w:bCs w:val="0"/>
              </w:rPr>
              <w:t>4</w:t>
            </w:r>
          </w:p>
        </w:tc>
      </w:tr>
      <w:tr w:rsidR="00BD3AA2" w14:paraId="5D52EE0A" w14:textId="77777777" w:rsidTr="00D217A9">
        <w:trPr>
          <w:trHeight w:hRule="exact" w:val="565"/>
        </w:trPr>
        <w:tc>
          <w:tcPr>
            <w:tcW w:w="4508" w:type="dxa"/>
            <w:shd w:val="clear" w:color="auto" w:fill="D0CECE" w:themeFill="background2" w:themeFillShade="E6"/>
          </w:tcPr>
          <w:p w14:paraId="38915C60" w14:textId="77777777" w:rsidR="00BD3AA2" w:rsidRDefault="00BD3AA2" w:rsidP="00D217A9">
            <w:pPr>
              <w:pStyle w:val="PersStandart"/>
            </w:pPr>
            <w:r>
              <w:t>Beschreibung</w:t>
            </w:r>
          </w:p>
        </w:tc>
        <w:tc>
          <w:tcPr>
            <w:tcW w:w="4508" w:type="dxa"/>
          </w:tcPr>
          <w:p w14:paraId="3B91A425" w14:textId="59A8B99F" w:rsidR="00BD3AA2" w:rsidRDefault="008C222C" w:rsidP="00D217A9">
            <w:pPr>
              <w:pStyle w:val="PersStandart"/>
            </w:pPr>
            <w:r>
              <w:t>Rezept erstellen</w:t>
            </w:r>
          </w:p>
        </w:tc>
      </w:tr>
      <w:tr w:rsidR="00BD3AA2" w14:paraId="632D5B97" w14:textId="77777777" w:rsidTr="008C222C">
        <w:trPr>
          <w:trHeight w:hRule="exact" w:val="990"/>
        </w:trPr>
        <w:tc>
          <w:tcPr>
            <w:tcW w:w="4508" w:type="dxa"/>
            <w:shd w:val="clear" w:color="auto" w:fill="D0CECE" w:themeFill="background2" w:themeFillShade="E6"/>
          </w:tcPr>
          <w:p w14:paraId="5182E43A" w14:textId="77777777" w:rsidR="00BD3AA2" w:rsidRDefault="00BD3AA2" w:rsidP="00D217A9">
            <w:pPr>
              <w:pStyle w:val="PersStandart"/>
            </w:pPr>
            <w:r>
              <w:t>Voraussetzungen</w:t>
            </w:r>
          </w:p>
        </w:tc>
        <w:tc>
          <w:tcPr>
            <w:tcW w:w="4508" w:type="dxa"/>
          </w:tcPr>
          <w:p w14:paraId="624E99DF" w14:textId="77777777" w:rsidR="008C222C" w:rsidRDefault="008C222C" w:rsidP="008C222C">
            <w:pPr>
              <w:pStyle w:val="PersStandart"/>
              <w:numPr>
                <w:ilvl w:val="0"/>
                <w:numId w:val="24"/>
              </w:numPr>
            </w:pPr>
            <w:r>
              <w:t>Du hast einen dich erfolgreich registriert</w:t>
            </w:r>
          </w:p>
          <w:p w14:paraId="257A62CF" w14:textId="7C71DDD2" w:rsidR="00BD3AA2" w:rsidRDefault="008C222C" w:rsidP="008C222C">
            <w:pPr>
              <w:pStyle w:val="PersStandart"/>
              <w:numPr>
                <w:ilvl w:val="0"/>
                <w:numId w:val="24"/>
              </w:numPr>
            </w:pPr>
            <w:r>
              <w:t>Du hast dich erfolgreich angemeldet</w:t>
            </w:r>
          </w:p>
        </w:tc>
      </w:tr>
      <w:tr w:rsidR="00BD3AA2" w:rsidRPr="00B07E94" w14:paraId="77B7491B" w14:textId="77777777" w:rsidTr="00D217A9">
        <w:trPr>
          <w:trHeight w:val="561"/>
        </w:trPr>
        <w:tc>
          <w:tcPr>
            <w:tcW w:w="4508" w:type="dxa"/>
            <w:shd w:val="clear" w:color="auto" w:fill="D0CECE" w:themeFill="background2" w:themeFillShade="E6"/>
          </w:tcPr>
          <w:p w14:paraId="5E1F9921" w14:textId="77777777" w:rsidR="00BD3AA2" w:rsidRDefault="00BD3AA2" w:rsidP="00D217A9">
            <w:pPr>
              <w:pStyle w:val="PersStandart"/>
            </w:pPr>
            <w:r>
              <w:t>Testschritte</w:t>
            </w:r>
          </w:p>
        </w:tc>
        <w:tc>
          <w:tcPr>
            <w:tcW w:w="4508" w:type="dxa"/>
          </w:tcPr>
          <w:p w14:paraId="60A83065" w14:textId="77777777" w:rsidR="00BD3AA2" w:rsidRDefault="008C222C" w:rsidP="008C222C">
            <w:pPr>
              <w:pStyle w:val="PersStandart"/>
              <w:numPr>
                <w:ilvl w:val="0"/>
                <w:numId w:val="25"/>
              </w:numPr>
            </w:pPr>
            <w:r>
              <w:t xml:space="preserve">Navigiere zur </w:t>
            </w:r>
            <w:proofErr w:type="spellStart"/>
            <w:r>
              <w:t>MyRecipes</w:t>
            </w:r>
            <w:proofErr w:type="spellEnd"/>
            <w:r>
              <w:t xml:space="preserve"> Page</w:t>
            </w:r>
          </w:p>
          <w:p w14:paraId="5A994191" w14:textId="77777777" w:rsidR="008C222C" w:rsidRDefault="008C222C" w:rsidP="008C222C">
            <w:pPr>
              <w:pStyle w:val="PersStandart"/>
              <w:numPr>
                <w:ilvl w:val="0"/>
                <w:numId w:val="25"/>
              </w:numPr>
            </w:pPr>
            <w:r>
              <w:t>Drücke auf «Add Recipe»</w:t>
            </w:r>
          </w:p>
          <w:p w14:paraId="02D4B4A8" w14:textId="2B666F17" w:rsidR="00B07E94" w:rsidRDefault="00B07E94" w:rsidP="008C222C">
            <w:pPr>
              <w:pStyle w:val="PersStandart"/>
              <w:numPr>
                <w:ilvl w:val="0"/>
                <w:numId w:val="25"/>
              </w:numPr>
            </w:pPr>
            <w:r>
              <w:t>Gib dem Rezept einen Titel, eine Beschreibung, eine bereits gehostete Bildquelle und Anweisungen.</w:t>
            </w:r>
          </w:p>
          <w:p w14:paraId="7B482E8F" w14:textId="77777777" w:rsidR="00B07E94" w:rsidRDefault="00B07E94" w:rsidP="008C222C">
            <w:pPr>
              <w:pStyle w:val="PersStandart"/>
              <w:numPr>
                <w:ilvl w:val="0"/>
                <w:numId w:val="25"/>
              </w:numPr>
            </w:pPr>
            <w:r>
              <w:t xml:space="preserve">Setzte die Sliders, auf </w:t>
            </w:r>
            <w:proofErr w:type="spellStart"/>
            <w:r>
              <w:t>belibige</w:t>
            </w:r>
            <w:proofErr w:type="spellEnd"/>
            <w:r>
              <w:t xml:space="preserve"> Werte</w:t>
            </w:r>
          </w:p>
          <w:p w14:paraId="0764A914" w14:textId="77777777" w:rsidR="00B07E94" w:rsidRDefault="00B07E94" w:rsidP="008C222C">
            <w:pPr>
              <w:pStyle w:val="PersStandart"/>
              <w:numPr>
                <w:ilvl w:val="0"/>
                <w:numId w:val="25"/>
              </w:numPr>
              <w:rPr>
                <w:lang w:val="en-US"/>
              </w:rPr>
            </w:pPr>
            <w:proofErr w:type="spellStart"/>
            <w:r w:rsidRPr="00B07E94">
              <w:rPr>
                <w:lang w:val="en-US"/>
              </w:rPr>
              <w:t>Setze</w:t>
            </w:r>
            <w:proofErr w:type="spellEnd"/>
            <w:r w:rsidRPr="00B07E94">
              <w:rPr>
                <w:lang w:val="en-US"/>
              </w:rPr>
              <w:t xml:space="preserve"> « </w:t>
            </w:r>
            <w:r w:rsidRPr="00B07E94">
              <w:rPr>
                <w:lang w:val="en-US"/>
              </w:rPr>
              <w:t>Do you want to publish this Recipe</w:t>
            </w:r>
            <w:r>
              <w:rPr>
                <w:lang w:val="en-US"/>
              </w:rPr>
              <w:t xml:space="preserve">? </w:t>
            </w:r>
            <w:r w:rsidRPr="00B07E94">
              <w:rPr>
                <w:lang w:val="en-US"/>
              </w:rPr>
              <w:t>»</w:t>
            </w:r>
            <w:r>
              <w:rPr>
                <w:lang w:val="en-US"/>
              </w:rPr>
              <w:t xml:space="preserve"> auf No.</w:t>
            </w:r>
          </w:p>
          <w:p w14:paraId="5F6A6A66" w14:textId="77777777" w:rsidR="00B07E94" w:rsidRDefault="00B07E94" w:rsidP="008C222C">
            <w:pPr>
              <w:pStyle w:val="PersStandart"/>
              <w:numPr>
                <w:ilvl w:val="0"/>
                <w:numId w:val="25"/>
              </w:numPr>
            </w:pPr>
            <w:r w:rsidRPr="00B07E94">
              <w:t>Wähle eine Kategorie und e</w:t>
            </w:r>
            <w:r>
              <w:t>in Rezepttyp</w:t>
            </w:r>
          </w:p>
          <w:p w14:paraId="64D2F464" w14:textId="63982A41" w:rsidR="00B07E94" w:rsidRDefault="00B07E94" w:rsidP="008C222C">
            <w:pPr>
              <w:pStyle w:val="PersStandart"/>
              <w:numPr>
                <w:ilvl w:val="0"/>
                <w:numId w:val="25"/>
              </w:numPr>
            </w:pPr>
            <w:r>
              <w:t xml:space="preserve">Füge Zutaten deiner </w:t>
            </w:r>
            <w:r w:rsidR="0082049B">
              <w:t>Wahl</w:t>
            </w:r>
            <w:r>
              <w:t xml:space="preserve"> hinzu, indem du im Input Feld etwas eintippst, und anschliessend auf das «+» bei einer Zutat drückst, um es hinzuzufügen.</w:t>
            </w:r>
            <w:r>
              <w:br/>
              <w:t xml:space="preserve">gib bei jeder Zutat eine Menge an, </w:t>
            </w:r>
            <w:r>
              <w:lastRenderedPageBreak/>
              <w:t>indem du auf der Zutat, im Input Feld etwas einträgst.</w:t>
            </w:r>
          </w:p>
          <w:p w14:paraId="7D4268B1" w14:textId="6E320EEB" w:rsidR="00AC4AAF" w:rsidRPr="00B07E94" w:rsidRDefault="0004652D" w:rsidP="008C222C">
            <w:pPr>
              <w:pStyle w:val="PersStandart"/>
              <w:numPr>
                <w:ilvl w:val="0"/>
                <w:numId w:val="25"/>
              </w:numPr>
            </w:pPr>
            <w:r>
              <w:t xml:space="preserve">Drücke auf </w:t>
            </w:r>
            <w:proofErr w:type="spellStart"/>
            <w:r>
              <w:t>Submit</w:t>
            </w:r>
            <w:proofErr w:type="spellEnd"/>
          </w:p>
        </w:tc>
      </w:tr>
      <w:tr w:rsidR="00BD3AA2" w:rsidRPr="0004652D" w14:paraId="233C4749" w14:textId="77777777" w:rsidTr="00D217A9">
        <w:trPr>
          <w:trHeight w:val="541"/>
        </w:trPr>
        <w:tc>
          <w:tcPr>
            <w:tcW w:w="4508" w:type="dxa"/>
            <w:tcBorders>
              <w:bottom w:val="single" w:sz="12" w:space="0" w:color="auto"/>
            </w:tcBorders>
            <w:shd w:val="clear" w:color="auto" w:fill="D0CECE" w:themeFill="background2" w:themeFillShade="E6"/>
          </w:tcPr>
          <w:p w14:paraId="4D7C85EC" w14:textId="77777777" w:rsidR="00BD3AA2" w:rsidRPr="00BD3AA2" w:rsidRDefault="00BD3AA2" w:rsidP="00D217A9">
            <w:pPr>
              <w:pStyle w:val="PersStandart"/>
            </w:pPr>
            <w:r>
              <w:lastRenderedPageBreak/>
              <w:t>Erwartetes Ergebnis</w:t>
            </w:r>
          </w:p>
        </w:tc>
        <w:tc>
          <w:tcPr>
            <w:tcW w:w="4508" w:type="dxa"/>
            <w:tcBorders>
              <w:bottom w:val="single" w:sz="12" w:space="0" w:color="auto"/>
            </w:tcBorders>
          </w:tcPr>
          <w:p w14:paraId="0AA6C5B9" w14:textId="48AAC383" w:rsidR="00BD3AA2" w:rsidRDefault="0004652D" w:rsidP="00D217A9">
            <w:pPr>
              <w:pStyle w:val="PersStandart"/>
            </w:pPr>
            <w:r w:rsidRPr="002F77B1">
              <w:t xml:space="preserve">Ein </w:t>
            </w:r>
            <w:proofErr w:type="gramStart"/>
            <w:r w:rsidRPr="002F77B1">
              <w:t>alert(</w:t>
            </w:r>
            <w:r>
              <w:t xml:space="preserve"> «</w:t>
            </w:r>
            <w:proofErr w:type="gramEnd"/>
            <w:r>
              <w:t xml:space="preserve">You have successfully </w:t>
            </w:r>
            <w:proofErr w:type="spellStart"/>
            <w:r>
              <w:t>added</w:t>
            </w:r>
            <w:proofErr w:type="spellEnd"/>
            <w:r>
              <w:t xml:space="preserve"> a recipe</w:t>
            </w:r>
            <w:r>
              <w:t xml:space="preserve">» </w:t>
            </w:r>
            <w:r w:rsidRPr="002F77B1">
              <w:t xml:space="preserve">) </w:t>
            </w:r>
            <w:r>
              <w:t xml:space="preserve">erscheint </w:t>
            </w:r>
            <w:r w:rsidRPr="002F77B1">
              <w:t>und man wird ansch</w:t>
            </w:r>
            <w:r>
              <w:t xml:space="preserve">liessend zur </w:t>
            </w:r>
            <w:proofErr w:type="spellStart"/>
            <w:r>
              <w:t>MyRecipe</w:t>
            </w:r>
            <w:r w:rsidR="0082049B">
              <w:t>s</w:t>
            </w:r>
            <w:proofErr w:type="spellEnd"/>
            <w:r>
              <w:t xml:space="preserve"> Page weitergeleitet.</w:t>
            </w:r>
          </w:p>
          <w:p w14:paraId="732E327D" w14:textId="77777777" w:rsidR="0004652D" w:rsidRDefault="0004652D" w:rsidP="00D217A9">
            <w:pPr>
              <w:pStyle w:val="PersStandart"/>
            </w:pPr>
          </w:p>
          <w:p w14:paraId="3D2A84FA" w14:textId="0AD67335" w:rsidR="0004652D" w:rsidRPr="0004652D" w:rsidRDefault="0004652D" w:rsidP="00D217A9">
            <w:pPr>
              <w:pStyle w:val="PersStandart"/>
            </w:pPr>
            <w:r>
              <w:t xml:space="preserve">Du solltest dort nun dein erstelltes Rezept vorfinden. Auf der </w:t>
            </w:r>
            <w:proofErr w:type="gramStart"/>
            <w:r>
              <w:t>Home Page</w:t>
            </w:r>
            <w:proofErr w:type="gramEnd"/>
            <w:r>
              <w:t xml:space="preserve"> sollte, das Rezept nicht ersichtlich sein, da </w:t>
            </w:r>
            <w:proofErr w:type="spellStart"/>
            <w:r>
              <w:t>published</w:t>
            </w:r>
            <w:proofErr w:type="spellEnd"/>
            <w:r>
              <w:t xml:space="preserve"> auf </w:t>
            </w:r>
            <w:proofErr w:type="spellStart"/>
            <w:r>
              <w:t>No</w:t>
            </w:r>
            <w:proofErr w:type="spellEnd"/>
            <w:r>
              <w:t xml:space="preserve"> gesetzt wurde.</w:t>
            </w:r>
          </w:p>
        </w:tc>
      </w:tr>
      <w:tr w:rsidR="0004652D" w14:paraId="12B89200" w14:textId="77777777" w:rsidTr="0004652D">
        <w:trPr>
          <w:trHeight w:val="563"/>
        </w:trPr>
        <w:tc>
          <w:tcPr>
            <w:tcW w:w="4508" w:type="dxa"/>
            <w:tcBorders>
              <w:top w:val="single" w:sz="12" w:space="0" w:color="auto"/>
            </w:tcBorders>
            <w:shd w:val="clear" w:color="auto" w:fill="D0CECE" w:themeFill="background2" w:themeFillShade="E6"/>
          </w:tcPr>
          <w:p w14:paraId="5A87748A" w14:textId="77777777" w:rsidR="0004652D" w:rsidRDefault="0004652D" w:rsidP="0004652D">
            <w:pPr>
              <w:pStyle w:val="PersStandart"/>
            </w:pPr>
            <w:r>
              <w:t>Testergebnis</w:t>
            </w:r>
          </w:p>
        </w:tc>
        <w:tc>
          <w:tcPr>
            <w:tcW w:w="4508" w:type="dxa"/>
            <w:tcBorders>
              <w:top w:val="single" w:sz="12" w:space="0" w:color="auto"/>
            </w:tcBorders>
            <w:shd w:val="clear" w:color="auto" w:fill="92D050"/>
          </w:tcPr>
          <w:p w14:paraId="198EB4BE" w14:textId="2F205281" w:rsidR="0004652D" w:rsidRDefault="0004652D" w:rsidP="0004652D">
            <w:pPr>
              <w:pStyle w:val="PersStandart"/>
            </w:pPr>
            <w:proofErr w:type="spellStart"/>
            <w:r>
              <w:rPr>
                <w:lang w:val="en-US"/>
              </w:rPr>
              <w:t>erfüllt</w:t>
            </w:r>
            <w:proofErr w:type="spellEnd"/>
          </w:p>
        </w:tc>
      </w:tr>
      <w:tr w:rsidR="0004652D" w14:paraId="40225228" w14:textId="77777777" w:rsidTr="00D217A9">
        <w:trPr>
          <w:trHeight w:val="557"/>
        </w:trPr>
        <w:tc>
          <w:tcPr>
            <w:tcW w:w="4508" w:type="dxa"/>
            <w:shd w:val="clear" w:color="auto" w:fill="D0CECE" w:themeFill="background2" w:themeFillShade="E6"/>
          </w:tcPr>
          <w:p w14:paraId="4DC5CD96" w14:textId="77777777" w:rsidR="0004652D" w:rsidRDefault="0004652D" w:rsidP="0004652D">
            <w:pPr>
              <w:pStyle w:val="PersStandart"/>
            </w:pPr>
            <w:r>
              <w:t>Testdatum</w:t>
            </w:r>
          </w:p>
        </w:tc>
        <w:tc>
          <w:tcPr>
            <w:tcW w:w="4508" w:type="dxa"/>
          </w:tcPr>
          <w:p w14:paraId="386CC730" w14:textId="55BABBDD" w:rsidR="0004652D" w:rsidRDefault="0004652D" w:rsidP="0004652D">
            <w:pPr>
              <w:pStyle w:val="PersStandart"/>
            </w:pPr>
            <w:r>
              <w:t>30.06.2023</w:t>
            </w:r>
          </w:p>
        </w:tc>
      </w:tr>
      <w:tr w:rsidR="0004652D" w:rsidRPr="00FD4A0E" w14:paraId="256027FD" w14:textId="77777777" w:rsidTr="00D217A9">
        <w:trPr>
          <w:trHeight w:val="551"/>
        </w:trPr>
        <w:tc>
          <w:tcPr>
            <w:tcW w:w="4508" w:type="dxa"/>
            <w:shd w:val="clear" w:color="auto" w:fill="D0CECE" w:themeFill="background2" w:themeFillShade="E6"/>
          </w:tcPr>
          <w:p w14:paraId="7FB69A93" w14:textId="77777777" w:rsidR="0004652D" w:rsidRDefault="0004652D" w:rsidP="0004652D">
            <w:pPr>
              <w:pStyle w:val="PersStandart"/>
            </w:pPr>
            <w:r>
              <w:t>Bemerkungen</w:t>
            </w:r>
          </w:p>
        </w:tc>
        <w:tc>
          <w:tcPr>
            <w:tcW w:w="4508" w:type="dxa"/>
          </w:tcPr>
          <w:p w14:paraId="0AE6D68F" w14:textId="504A2CF0" w:rsidR="0004652D" w:rsidRDefault="0004652D" w:rsidP="0004652D">
            <w:pPr>
              <w:pStyle w:val="PersStandart"/>
            </w:pPr>
            <w:r>
              <w:t xml:space="preserve">Hinzugefügte </w:t>
            </w:r>
            <w:r w:rsidR="0082049B">
              <w:t>Rezepte</w:t>
            </w:r>
            <w:r>
              <w:t>, sind auf der rechten Seite ersichtlich, und können mit «-» entfernt werden.</w:t>
            </w:r>
          </w:p>
          <w:p w14:paraId="1B54F5A3" w14:textId="2DAAE07F" w:rsidR="0004652D" w:rsidRPr="00FD4A0E" w:rsidRDefault="0004652D" w:rsidP="0004652D">
            <w:pPr>
              <w:pStyle w:val="PersStandart"/>
            </w:pPr>
            <w:r w:rsidRPr="00FD4A0E">
              <w:br/>
              <w:t>«</w:t>
            </w:r>
            <w:r w:rsidRPr="00FD4A0E">
              <w:t xml:space="preserve">Do </w:t>
            </w:r>
            <w:proofErr w:type="spellStart"/>
            <w:r w:rsidRPr="00FD4A0E">
              <w:t>you</w:t>
            </w:r>
            <w:proofErr w:type="spellEnd"/>
            <w:r w:rsidRPr="00FD4A0E">
              <w:t xml:space="preserve"> </w:t>
            </w:r>
            <w:proofErr w:type="spellStart"/>
            <w:r w:rsidRPr="00FD4A0E">
              <w:t>want</w:t>
            </w:r>
            <w:proofErr w:type="spellEnd"/>
            <w:r w:rsidRPr="00FD4A0E">
              <w:t xml:space="preserve"> </w:t>
            </w:r>
            <w:proofErr w:type="spellStart"/>
            <w:r w:rsidRPr="00FD4A0E">
              <w:t>to</w:t>
            </w:r>
            <w:proofErr w:type="spellEnd"/>
            <w:r w:rsidRPr="00FD4A0E">
              <w:t xml:space="preserve"> publish </w:t>
            </w:r>
            <w:proofErr w:type="spellStart"/>
            <w:r w:rsidRPr="00FD4A0E">
              <w:t>this</w:t>
            </w:r>
            <w:proofErr w:type="spellEnd"/>
            <w:r w:rsidRPr="00FD4A0E">
              <w:t xml:space="preserve"> Recipe?</w:t>
            </w:r>
            <w:r w:rsidRPr="00FD4A0E">
              <w:t xml:space="preserve"> </w:t>
            </w:r>
            <w:r w:rsidRPr="00FD4A0E">
              <w:t>»</w:t>
            </w:r>
            <w:r w:rsidRPr="00FD4A0E">
              <w:t xml:space="preserve"> wird auf </w:t>
            </w:r>
            <w:proofErr w:type="spellStart"/>
            <w:r w:rsidRPr="00FD4A0E">
              <w:t>No</w:t>
            </w:r>
            <w:proofErr w:type="spellEnd"/>
            <w:r w:rsidRPr="00FD4A0E">
              <w:t xml:space="preserve"> gesetzt sein, wenn du </w:t>
            </w:r>
            <w:r w:rsidR="00FD4A0E" w:rsidRPr="00FD4A0E">
              <w:t xml:space="preserve">auf die Page kommst, </w:t>
            </w:r>
            <w:r w:rsidR="00FD4A0E">
              <w:t>man muss es jedoch manuell nochmals setzten, damit der Wert genommen wird.</w:t>
            </w:r>
            <w:r w:rsidRPr="00FD4A0E">
              <w:br/>
            </w:r>
            <w:r w:rsidR="0082049B">
              <w:br/>
              <w:t>Wenn du nicht alle Felder ausfüllst, erhältst du eine Fehlermeldung, die dich auffordert, alle Felder auszufüllen.</w:t>
            </w:r>
          </w:p>
        </w:tc>
      </w:tr>
    </w:tbl>
    <w:p w14:paraId="58252B66" w14:textId="0B7584BC" w:rsidR="00BD3AA2" w:rsidRPr="00FD4A0E" w:rsidRDefault="00BD3AA2" w:rsidP="00315CD5">
      <w:pPr>
        <w:rPr>
          <w:bCs/>
        </w:rPr>
      </w:pPr>
    </w:p>
    <w:tbl>
      <w:tblPr>
        <w:tblStyle w:val="TableGrid"/>
        <w:tblW w:w="0" w:type="auto"/>
        <w:tblLook w:val="04A0" w:firstRow="1" w:lastRow="0" w:firstColumn="1" w:lastColumn="0" w:noHBand="0" w:noVBand="1"/>
      </w:tblPr>
      <w:tblGrid>
        <w:gridCol w:w="4508"/>
        <w:gridCol w:w="4508"/>
      </w:tblGrid>
      <w:tr w:rsidR="00BD3AA2" w14:paraId="329D558B" w14:textId="77777777" w:rsidTr="00D217A9">
        <w:trPr>
          <w:trHeight w:hRule="exact" w:val="571"/>
        </w:trPr>
        <w:tc>
          <w:tcPr>
            <w:tcW w:w="4508" w:type="dxa"/>
            <w:shd w:val="clear" w:color="auto" w:fill="D0CECE" w:themeFill="background2" w:themeFillShade="E6"/>
          </w:tcPr>
          <w:p w14:paraId="22514262" w14:textId="225570F8" w:rsidR="00BD3AA2" w:rsidRPr="00BD3AA2" w:rsidRDefault="00BD3AA2" w:rsidP="00D217A9">
            <w:pPr>
              <w:pStyle w:val="PersStandart"/>
              <w:rPr>
                <w:b/>
                <w:bCs w:val="0"/>
              </w:rPr>
            </w:pPr>
            <w:r w:rsidRPr="00BD3AA2">
              <w:rPr>
                <w:b/>
                <w:bCs w:val="0"/>
              </w:rPr>
              <w:t>Testfall Nr.</w:t>
            </w:r>
          </w:p>
        </w:tc>
        <w:tc>
          <w:tcPr>
            <w:tcW w:w="4508" w:type="dxa"/>
          </w:tcPr>
          <w:p w14:paraId="226C5FA1" w14:textId="6B315B67" w:rsidR="00BD3AA2" w:rsidRPr="00BD3AA2" w:rsidRDefault="0082049B" w:rsidP="00D217A9">
            <w:pPr>
              <w:pStyle w:val="PersStandart"/>
              <w:rPr>
                <w:b/>
                <w:bCs w:val="0"/>
              </w:rPr>
            </w:pPr>
            <w:r>
              <w:rPr>
                <w:b/>
                <w:bCs w:val="0"/>
              </w:rPr>
              <w:t>5</w:t>
            </w:r>
          </w:p>
        </w:tc>
      </w:tr>
      <w:tr w:rsidR="00BD3AA2" w14:paraId="421BF292" w14:textId="77777777" w:rsidTr="00D217A9">
        <w:trPr>
          <w:trHeight w:hRule="exact" w:val="565"/>
        </w:trPr>
        <w:tc>
          <w:tcPr>
            <w:tcW w:w="4508" w:type="dxa"/>
            <w:shd w:val="clear" w:color="auto" w:fill="D0CECE" w:themeFill="background2" w:themeFillShade="E6"/>
          </w:tcPr>
          <w:p w14:paraId="58E775DC" w14:textId="77777777" w:rsidR="00BD3AA2" w:rsidRDefault="00BD3AA2" w:rsidP="00D217A9">
            <w:pPr>
              <w:pStyle w:val="PersStandart"/>
            </w:pPr>
            <w:r>
              <w:t>Beschreibung</w:t>
            </w:r>
          </w:p>
        </w:tc>
        <w:tc>
          <w:tcPr>
            <w:tcW w:w="4508" w:type="dxa"/>
          </w:tcPr>
          <w:p w14:paraId="42A153E3" w14:textId="2776DDDD" w:rsidR="00BD3AA2" w:rsidRDefault="0082049B" w:rsidP="00D217A9">
            <w:pPr>
              <w:pStyle w:val="PersStandart"/>
            </w:pPr>
            <w:r>
              <w:t>Nach Kategorie filtern</w:t>
            </w:r>
          </w:p>
        </w:tc>
      </w:tr>
      <w:tr w:rsidR="00BD3AA2" w14:paraId="53A1F36E" w14:textId="77777777" w:rsidTr="0082049B">
        <w:trPr>
          <w:trHeight w:hRule="exact" w:val="2032"/>
        </w:trPr>
        <w:tc>
          <w:tcPr>
            <w:tcW w:w="4508" w:type="dxa"/>
            <w:shd w:val="clear" w:color="auto" w:fill="D0CECE" w:themeFill="background2" w:themeFillShade="E6"/>
          </w:tcPr>
          <w:p w14:paraId="4535B357" w14:textId="77777777" w:rsidR="00BD3AA2" w:rsidRDefault="00BD3AA2" w:rsidP="00D217A9">
            <w:pPr>
              <w:pStyle w:val="PersStandart"/>
            </w:pPr>
            <w:r>
              <w:t>Voraussetzungen</w:t>
            </w:r>
          </w:p>
        </w:tc>
        <w:tc>
          <w:tcPr>
            <w:tcW w:w="4508" w:type="dxa"/>
          </w:tcPr>
          <w:p w14:paraId="2306A3A9" w14:textId="77777777" w:rsidR="0082049B" w:rsidRDefault="0082049B" w:rsidP="0082049B">
            <w:pPr>
              <w:pStyle w:val="PersStandart"/>
              <w:numPr>
                <w:ilvl w:val="0"/>
                <w:numId w:val="26"/>
              </w:numPr>
            </w:pPr>
            <w:r>
              <w:t>Du hast einen dich erfolgreich registriert</w:t>
            </w:r>
          </w:p>
          <w:p w14:paraId="1E1EEA13" w14:textId="50C14C2E" w:rsidR="0082049B" w:rsidRDefault="0082049B" w:rsidP="0082049B">
            <w:pPr>
              <w:pStyle w:val="PersStandart"/>
              <w:numPr>
                <w:ilvl w:val="0"/>
                <w:numId w:val="26"/>
              </w:numPr>
            </w:pPr>
            <w:r>
              <w:t>Du hast dich erfolgreich angemeldet</w:t>
            </w:r>
          </w:p>
          <w:p w14:paraId="382DE473" w14:textId="2ED91ACE" w:rsidR="00BD3AA2" w:rsidRDefault="0082049B" w:rsidP="0082049B">
            <w:pPr>
              <w:pStyle w:val="PersStandart"/>
              <w:numPr>
                <w:ilvl w:val="0"/>
                <w:numId w:val="26"/>
              </w:numPr>
            </w:pPr>
            <w:r>
              <w:t>Du hast, wie in Testprotokoll Nummer 4 erfolgreich ein Rezept erstellt. (merke dir, die Kategorie, welche du ausgewählt hast)</w:t>
            </w:r>
          </w:p>
        </w:tc>
      </w:tr>
      <w:tr w:rsidR="00BD3AA2" w14:paraId="1C214640" w14:textId="77777777" w:rsidTr="00D217A9">
        <w:trPr>
          <w:trHeight w:val="561"/>
        </w:trPr>
        <w:tc>
          <w:tcPr>
            <w:tcW w:w="4508" w:type="dxa"/>
            <w:shd w:val="clear" w:color="auto" w:fill="D0CECE" w:themeFill="background2" w:themeFillShade="E6"/>
          </w:tcPr>
          <w:p w14:paraId="0704B322" w14:textId="77777777" w:rsidR="00BD3AA2" w:rsidRDefault="00BD3AA2" w:rsidP="00D217A9">
            <w:pPr>
              <w:pStyle w:val="PersStandart"/>
            </w:pPr>
            <w:r>
              <w:t>Testschritte</w:t>
            </w:r>
          </w:p>
        </w:tc>
        <w:tc>
          <w:tcPr>
            <w:tcW w:w="4508" w:type="dxa"/>
          </w:tcPr>
          <w:p w14:paraId="143B23C9" w14:textId="77777777" w:rsidR="00BD3AA2" w:rsidRDefault="0082049B" w:rsidP="0082049B">
            <w:pPr>
              <w:pStyle w:val="PersStandart"/>
              <w:numPr>
                <w:ilvl w:val="0"/>
                <w:numId w:val="27"/>
              </w:numPr>
            </w:pPr>
            <w:r>
              <w:t xml:space="preserve">Navigiere zu </w:t>
            </w:r>
            <w:proofErr w:type="gramStart"/>
            <w:r>
              <w:t>Home Page</w:t>
            </w:r>
            <w:proofErr w:type="gramEnd"/>
          </w:p>
          <w:p w14:paraId="5A58CF9B" w14:textId="709BF9C3" w:rsidR="0082049B" w:rsidRDefault="0082049B" w:rsidP="0082049B">
            <w:pPr>
              <w:pStyle w:val="PersStandart"/>
              <w:numPr>
                <w:ilvl w:val="0"/>
                <w:numId w:val="27"/>
              </w:numPr>
            </w:pPr>
          </w:p>
        </w:tc>
      </w:tr>
      <w:tr w:rsidR="00BD3AA2" w14:paraId="27278CE9" w14:textId="77777777" w:rsidTr="00D217A9">
        <w:trPr>
          <w:trHeight w:val="541"/>
        </w:trPr>
        <w:tc>
          <w:tcPr>
            <w:tcW w:w="4508" w:type="dxa"/>
            <w:tcBorders>
              <w:bottom w:val="single" w:sz="12" w:space="0" w:color="auto"/>
            </w:tcBorders>
            <w:shd w:val="clear" w:color="auto" w:fill="D0CECE" w:themeFill="background2" w:themeFillShade="E6"/>
          </w:tcPr>
          <w:p w14:paraId="4390D007" w14:textId="77777777" w:rsidR="00BD3AA2" w:rsidRPr="00BD3AA2" w:rsidRDefault="00BD3AA2" w:rsidP="00D217A9">
            <w:pPr>
              <w:pStyle w:val="PersStandart"/>
            </w:pPr>
            <w:r>
              <w:t>Erwartetes Ergebnis</w:t>
            </w:r>
          </w:p>
        </w:tc>
        <w:tc>
          <w:tcPr>
            <w:tcW w:w="4508" w:type="dxa"/>
            <w:tcBorders>
              <w:bottom w:val="single" w:sz="12" w:space="0" w:color="auto"/>
            </w:tcBorders>
          </w:tcPr>
          <w:p w14:paraId="25898106" w14:textId="77777777" w:rsidR="00BD3AA2" w:rsidRDefault="00BD3AA2" w:rsidP="00D217A9">
            <w:pPr>
              <w:pStyle w:val="PersStandart"/>
            </w:pPr>
          </w:p>
        </w:tc>
      </w:tr>
      <w:tr w:rsidR="00BD3AA2" w14:paraId="6EA6D91A" w14:textId="77777777" w:rsidTr="00D217A9">
        <w:trPr>
          <w:trHeight w:val="563"/>
        </w:trPr>
        <w:tc>
          <w:tcPr>
            <w:tcW w:w="4508" w:type="dxa"/>
            <w:tcBorders>
              <w:top w:val="single" w:sz="12" w:space="0" w:color="auto"/>
            </w:tcBorders>
            <w:shd w:val="clear" w:color="auto" w:fill="D0CECE" w:themeFill="background2" w:themeFillShade="E6"/>
          </w:tcPr>
          <w:p w14:paraId="3355964B" w14:textId="77777777" w:rsidR="00BD3AA2" w:rsidRDefault="00BD3AA2" w:rsidP="00D217A9">
            <w:pPr>
              <w:pStyle w:val="PersStandart"/>
            </w:pPr>
            <w:r>
              <w:t>Testergebnis</w:t>
            </w:r>
          </w:p>
        </w:tc>
        <w:tc>
          <w:tcPr>
            <w:tcW w:w="4508" w:type="dxa"/>
            <w:tcBorders>
              <w:top w:val="single" w:sz="12" w:space="0" w:color="auto"/>
            </w:tcBorders>
          </w:tcPr>
          <w:p w14:paraId="7573984E" w14:textId="77777777" w:rsidR="00BD3AA2" w:rsidRDefault="00BD3AA2" w:rsidP="00D217A9">
            <w:pPr>
              <w:pStyle w:val="PersStandart"/>
            </w:pPr>
          </w:p>
        </w:tc>
      </w:tr>
      <w:tr w:rsidR="00BD3AA2" w14:paraId="4DBA5649" w14:textId="77777777" w:rsidTr="00D217A9">
        <w:trPr>
          <w:trHeight w:val="557"/>
        </w:trPr>
        <w:tc>
          <w:tcPr>
            <w:tcW w:w="4508" w:type="dxa"/>
            <w:shd w:val="clear" w:color="auto" w:fill="D0CECE" w:themeFill="background2" w:themeFillShade="E6"/>
          </w:tcPr>
          <w:p w14:paraId="11E3A286" w14:textId="77777777" w:rsidR="00BD3AA2" w:rsidRDefault="00BD3AA2" w:rsidP="00D217A9">
            <w:pPr>
              <w:pStyle w:val="PersStandart"/>
            </w:pPr>
            <w:r>
              <w:t>Testdatum</w:t>
            </w:r>
          </w:p>
        </w:tc>
        <w:tc>
          <w:tcPr>
            <w:tcW w:w="4508" w:type="dxa"/>
          </w:tcPr>
          <w:p w14:paraId="64DEADB1" w14:textId="77777777" w:rsidR="00BD3AA2" w:rsidRDefault="00BD3AA2" w:rsidP="00D217A9">
            <w:pPr>
              <w:pStyle w:val="PersStandart"/>
            </w:pPr>
          </w:p>
        </w:tc>
      </w:tr>
      <w:tr w:rsidR="00BD3AA2" w14:paraId="2316582F" w14:textId="77777777" w:rsidTr="00D217A9">
        <w:trPr>
          <w:trHeight w:val="551"/>
        </w:trPr>
        <w:tc>
          <w:tcPr>
            <w:tcW w:w="4508" w:type="dxa"/>
            <w:shd w:val="clear" w:color="auto" w:fill="D0CECE" w:themeFill="background2" w:themeFillShade="E6"/>
          </w:tcPr>
          <w:p w14:paraId="008D1972" w14:textId="77777777" w:rsidR="00BD3AA2" w:rsidRDefault="00BD3AA2" w:rsidP="00D217A9">
            <w:pPr>
              <w:pStyle w:val="PersStandart"/>
            </w:pPr>
            <w:r>
              <w:lastRenderedPageBreak/>
              <w:t>Bemerkungen</w:t>
            </w:r>
          </w:p>
        </w:tc>
        <w:tc>
          <w:tcPr>
            <w:tcW w:w="4508" w:type="dxa"/>
          </w:tcPr>
          <w:p w14:paraId="4015E59C" w14:textId="77777777" w:rsidR="00BD3AA2" w:rsidRDefault="00BD3AA2" w:rsidP="00D217A9">
            <w:pPr>
              <w:pStyle w:val="PersStandart"/>
            </w:pPr>
          </w:p>
        </w:tc>
      </w:tr>
    </w:tbl>
    <w:p w14:paraId="68CB47C7" w14:textId="70040411" w:rsidR="00432966" w:rsidRDefault="00190CD3" w:rsidP="00432966">
      <w:pPr>
        <w:pStyle w:val="Persberschrift1"/>
        <w:rPr>
          <w:lang w:val="fr-CH"/>
        </w:rPr>
      </w:pPr>
      <w:bookmarkStart w:id="16" w:name="_Toc138941944"/>
      <w:r>
        <w:rPr>
          <w:lang w:val="fr-CH"/>
        </w:rPr>
        <w:t xml:space="preserve">Backend </w:t>
      </w:r>
      <w:r w:rsidR="00432966">
        <w:rPr>
          <w:lang w:val="fr-CH"/>
        </w:rPr>
        <w:t>Endpoint</w:t>
      </w:r>
      <w:bookmarkEnd w:id="16"/>
    </w:p>
    <w:p w14:paraId="6E69070E" w14:textId="77777777" w:rsidR="00D02794" w:rsidRDefault="00D02794" w:rsidP="00432966">
      <w:pPr>
        <w:pStyle w:val="Persberschrift2"/>
        <w:rPr>
          <w:lang w:val="fr-CH"/>
        </w:rPr>
      </w:pPr>
    </w:p>
    <w:tbl>
      <w:tblPr>
        <w:tblStyle w:val="TableGrid"/>
        <w:tblW w:w="9069" w:type="dxa"/>
        <w:tblLook w:val="04A0" w:firstRow="1" w:lastRow="0" w:firstColumn="1" w:lastColumn="0" w:noHBand="0" w:noVBand="1"/>
      </w:tblPr>
      <w:tblGrid>
        <w:gridCol w:w="2132"/>
        <w:gridCol w:w="2015"/>
        <w:gridCol w:w="1262"/>
        <w:gridCol w:w="2376"/>
        <w:gridCol w:w="1284"/>
      </w:tblGrid>
      <w:tr w:rsidR="006A0F6A" w14:paraId="20F5DB09" w14:textId="77777777" w:rsidTr="00BD3AA2">
        <w:trPr>
          <w:trHeight w:val="259"/>
        </w:trPr>
        <w:tc>
          <w:tcPr>
            <w:tcW w:w="2084" w:type="dxa"/>
            <w:tcBorders>
              <w:bottom w:val="single" w:sz="12" w:space="0" w:color="auto"/>
            </w:tcBorders>
          </w:tcPr>
          <w:p w14:paraId="2A880A9F" w14:textId="67C7D11C" w:rsidR="00D02794" w:rsidRPr="006C5759" w:rsidRDefault="00D02794" w:rsidP="00D02794">
            <w:pPr>
              <w:pStyle w:val="PersStandart"/>
              <w:rPr>
                <w:b/>
                <w:bCs w:val="0"/>
                <w:sz w:val="32"/>
                <w:szCs w:val="32"/>
                <w:lang w:val="fr-CH"/>
              </w:rPr>
            </w:pPr>
            <w:r w:rsidRPr="006C5759">
              <w:rPr>
                <w:b/>
                <w:bCs w:val="0"/>
                <w:sz w:val="32"/>
                <w:szCs w:val="32"/>
                <w:lang w:val="fr-CH"/>
              </w:rPr>
              <w:t>Endpoint</w:t>
            </w:r>
          </w:p>
        </w:tc>
        <w:tc>
          <w:tcPr>
            <w:tcW w:w="2197" w:type="dxa"/>
            <w:tcBorders>
              <w:bottom w:val="single" w:sz="12" w:space="0" w:color="auto"/>
            </w:tcBorders>
          </w:tcPr>
          <w:p w14:paraId="400C43EA" w14:textId="166BB6A9" w:rsidR="00D02794" w:rsidRPr="006C5759" w:rsidRDefault="00D02794" w:rsidP="00D02794">
            <w:pPr>
              <w:pStyle w:val="PersStandart"/>
              <w:rPr>
                <w:b/>
                <w:bCs w:val="0"/>
                <w:sz w:val="32"/>
                <w:szCs w:val="32"/>
                <w:lang w:val="fr-CH"/>
              </w:rPr>
            </w:pPr>
            <w:proofErr w:type="spellStart"/>
            <w:r w:rsidRPr="006C5759">
              <w:rPr>
                <w:b/>
                <w:bCs w:val="0"/>
                <w:sz w:val="32"/>
                <w:szCs w:val="32"/>
                <w:lang w:val="fr-CH"/>
              </w:rPr>
              <w:t>Useage</w:t>
            </w:r>
            <w:proofErr w:type="spellEnd"/>
          </w:p>
        </w:tc>
        <w:tc>
          <w:tcPr>
            <w:tcW w:w="1262" w:type="dxa"/>
            <w:tcBorders>
              <w:bottom w:val="single" w:sz="12" w:space="0" w:color="auto"/>
            </w:tcBorders>
          </w:tcPr>
          <w:p w14:paraId="31962CCB" w14:textId="29E02985" w:rsidR="00D02794" w:rsidRPr="006C5759" w:rsidRDefault="00D02794" w:rsidP="00D02794">
            <w:pPr>
              <w:pStyle w:val="PersStandart"/>
              <w:rPr>
                <w:b/>
                <w:bCs w:val="0"/>
                <w:sz w:val="32"/>
                <w:szCs w:val="32"/>
              </w:rPr>
            </w:pPr>
            <w:r w:rsidRPr="006C5759">
              <w:rPr>
                <w:b/>
                <w:bCs w:val="0"/>
                <w:sz w:val="32"/>
                <w:szCs w:val="32"/>
              </w:rPr>
              <w:t>Access</w:t>
            </w:r>
          </w:p>
        </w:tc>
        <w:tc>
          <w:tcPr>
            <w:tcW w:w="2376" w:type="dxa"/>
            <w:tcBorders>
              <w:bottom w:val="single" w:sz="12" w:space="0" w:color="auto"/>
            </w:tcBorders>
          </w:tcPr>
          <w:p w14:paraId="694137D8" w14:textId="71454EA5" w:rsidR="00D02794" w:rsidRPr="006C5759" w:rsidRDefault="00D02794" w:rsidP="00D02794">
            <w:pPr>
              <w:pStyle w:val="PersStandart"/>
              <w:rPr>
                <w:b/>
                <w:bCs w:val="0"/>
                <w:sz w:val="32"/>
                <w:szCs w:val="32"/>
                <w:lang w:val="fr-CH"/>
              </w:rPr>
            </w:pPr>
            <w:proofErr w:type="spellStart"/>
            <w:r w:rsidRPr="006C5759">
              <w:rPr>
                <w:b/>
                <w:bCs w:val="0"/>
                <w:sz w:val="32"/>
                <w:szCs w:val="32"/>
                <w:lang w:val="fr-CH"/>
              </w:rPr>
              <w:t>Parameters</w:t>
            </w:r>
            <w:proofErr w:type="spellEnd"/>
            <w:r w:rsidR="006A0F6A" w:rsidRPr="006C5759">
              <w:rPr>
                <w:b/>
                <w:bCs w:val="0"/>
                <w:sz w:val="32"/>
                <w:szCs w:val="32"/>
                <w:lang w:val="fr-CH"/>
              </w:rPr>
              <w:t xml:space="preserve"> / </w:t>
            </w:r>
            <w:proofErr w:type="spellStart"/>
            <w:r w:rsidR="006A0F6A" w:rsidRPr="006C5759">
              <w:rPr>
                <w:b/>
                <w:bCs w:val="0"/>
                <w:sz w:val="32"/>
                <w:szCs w:val="32"/>
                <w:lang w:val="fr-CH"/>
              </w:rPr>
              <w:t>query</w:t>
            </w:r>
            <w:proofErr w:type="spellEnd"/>
            <w:r w:rsidR="006A0F6A" w:rsidRPr="006C5759">
              <w:rPr>
                <w:b/>
                <w:bCs w:val="0"/>
                <w:sz w:val="32"/>
                <w:szCs w:val="32"/>
                <w:lang w:val="fr-CH"/>
              </w:rPr>
              <w:t xml:space="preserve"> etc.</w:t>
            </w:r>
          </w:p>
        </w:tc>
        <w:tc>
          <w:tcPr>
            <w:tcW w:w="1150" w:type="dxa"/>
            <w:tcBorders>
              <w:bottom w:val="single" w:sz="12" w:space="0" w:color="auto"/>
            </w:tcBorders>
          </w:tcPr>
          <w:p w14:paraId="060839FB" w14:textId="2D5623E0" w:rsidR="00D02794" w:rsidRPr="006C5759" w:rsidRDefault="00D02794" w:rsidP="00D02794">
            <w:pPr>
              <w:pStyle w:val="PersStandart"/>
              <w:rPr>
                <w:b/>
                <w:bCs w:val="0"/>
                <w:sz w:val="32"/>
                <w:szCs w:val="32"/>
                <w:lang w:val="fr-CH"/>
              </w:rPr>
            </w:pPr>
            <w:r w:rsidRPr="006C5759">
              <w:rPr>
                <w:b/>
                <w:bCs w:val="0"/>
                <w:sz w:val="32"/>
                <w:szCs w:val="32"/>
                <w:lang w:val="fr-CH"/>
              </w:rPr>
              <w:t>Method</w:t>
            </w:r>
          </w:p>
        </w:tc>
      </w:tr>
      <w:tr w:rsidR="006A0F6A" w:rsidRPr="00D02794" w14:paraId="2F920106" w14:textId="77777777" w:rsidTr="00BD3AA2">
        <w:trPr>
          <w:trHeight w:val="359"/>
        </w:trPr>
        <w:tc>
          <w:tcPr>
            <w:tcW w:w="2084" w:type="dxa"/>
            <w:tcBorders>
              <w:top w:val="single" w:sz="12" w:space="0" w:color="auto"/>
            </w:tcBorders>
          </w:tcPr>
          <w:p w14:paraId="12E0BBD2" w14:textId="3050B6C4" w:rsidR="00D02794" w:rsidRPr="00BD3AA2" w:rsidRDefault="00D02794" w:rsidP="00D02794">
            <w:pPr>
              <w:pStyle w:val="PersStandart"/>
              <w:rPr>
                <w:b/>
                <w:bCs w:val="0"/>
                <w:color w:val="C00000"/>
                <w:lang w:val="fr-CH"/>
              </w:rPr>
            </w:pPr>
            <w:r w:rsidRPr="00BD3AA2">
              <w:rPr>
                <w:b/>
                <w:bCs w:val="0"/>
                <w:color w:val="C00000"/>
                <w:lang w:val="fr-CH"/>
              </w:rPr>
              <w:t>/register</w:t>
            </w:r>
          </w:p>
        </w:tc>
        <w:tc>
          <w:tcPr>
            <w:tcW w:w="2197" w:type="dxa"/>
            <w:tcBorders>
              <w:top w:val="single" w:sz="12" w:space="0" w:color="auto"/>
            </w:tcBorders>
          </w:tcPr>
          <w:p w14:paraId="52921658" w14:textId="3C4CE213" w:rsidR="00D02794" w:rsidRPr="00D02794" w:rsidRDefault="00D02794" w:rsidP="00D02794">
            <w:pPr>
              <w:pStyle w:val="PersStandart"/>
            </w:pPr>
            <w:r w:rsidRPr="00D02794">
              <w:t>Generiert einen Benutzer in d</w:t>
            </w:r>
            <w:r>
              <w:t>er Datenbank</w:t>
            </w:r>
            <w:r w:rsidR="007041C9">
              <w:t>.</w:t>
            </w:r>
          </w:p>
        </w:tc>
        <w:tc>
          <w:tcPr>
            <w:tcW w:w="1262" w:type="dxa"/>
            <w:tcBorders>
              <w:top w:val="single" w:sz="12" w:space="0" w:color="auto"/>
            </w:tcBorders>
          </w:tcPr>
          <w:p w14:paraId="49700A81" w14:textId="2F173F0F" w:rsidR="00D02794" w:rsidRPr="00D02794" w:rsidRDefault="00D02794" w:rsidP="00D02794">
            <w:pPr>
              <w:pStyle w:val="PersStandart"/>
            </w:pPr>
            <w:r>
              <w:t>Alle</w:t>
            </w:r>
          </w:p>
        </w:tc>
        <w:tc>
          <w:tcPr>
            <w:tcW w:w="2376" w:type="dxa"/>
            <w:tcBorders>
              <w:top w:val="single" w:sz="12" w:space="0" w:color="auto"/>
            </w:tcBorders>
          </w:tcPr>
          <w:p w14:paraId="3989654C" w14:textId="77777777" w:rsidR="00D02794" w:rsidRDefault="00D02794" w:rsidP="00D02794">
            <w:pPr>
              <w:pStyle w:val="PersStandart"/>
              <w:numPr>
                <w:ilvl w:val="0"/>
                <w:numId w:val="12"/>
              </w:numPr>
            </w:pPr>
            <w:r>
              <w:t>Username</w:t>
            </w:r>
          </w:p>
          <w:p w14:paraId="1866F94F" w14:textId="77777777" w:rsidR="00D02794" w:rsidRDefault="00D02794" w:rsidP="00D02794">
            <w:pPr>
              <w:pStyle w:val="PersStandart"/>
              <w:numPr>
                <w:ilvl w:val="0"/>
                <w:numId w:val="12"/>
              </w:numPr>
            </w:pPr>
            <w:proofErr w:type="gramStart"/>
            <w:r>
              <w:t>Email</w:t>
            </w:r>
            <w:proofErr w:type="gramEnd"/>
          </w:p>
          <w:p w14:paraId="73D964FA" w14:textId="77777777" w:rsidR="00D02794" w:rsidRDefault="00D02794" w:rsidP="00D02794">
            <w:pPr>
              <w:pStyle w:val="PersStandart"/>
              <w:numPr>
                <w:ilvl w:val="0"/>
                <w:numId w:val="12"/>
              </w:numPr>
            </w:pPr>
            <w:r>
              <w:t>Passwort</w:t>
            </w:r>
          </w:p>
          <w:p w14:paraId="6A4FDD37" w14:textId="58CA9EB0" w:rsidR="00D02794" w:rsidRPr="00D02794" w:rsidRDefault="00D02794" w:rsidP="00D02794">
            <w:pPr>
              <w:pStyle w:val="PersStandart"/>
              <w:numPr>
                <w:ilvl w:val="0"/>
                <w:numId w:val="12"/>
              </w:numPr>
            </w:pPr>
            <w:r>
              <w:t>Passwort Bestätigung</w:t>
            </w:r>
          </w:p>
        </w:tc>
        <w:tc>
          <w:tcPr>
            <w:tcW w:w="1150" w:type="dxa"/>
            <w:tcBorders>
              <w:top w:val="single" w:sz="12" w:space="0" w:color="auto"/>
            </w:tcBorders>
          </w:tcPr>
          <w:p w14:paraId="14E66578" w14:textId="72FE0ED9" w:rsidR="00D02794" w:rsidRPr="00D02794" w:rsidRDefault="00D02794" w:rsidP="00D02794">
            <w:pPr>
              <w:pStyle w:val="PersStandart"/>
            </w:pPr>
            <w:r>
              <w:t>POST</w:t>
            </w:r>
          </w:p>
        </w:tc>
      </w:tr>
      <w:tr w:rsidR="006A0F6A" w:rsidRPr="00D02794" w14:paraId="5B4FEF1B" w14:textId="77777777" w:rsidTr="00F627AE">
        <w:trPr>
          <w:trHeight w:val="359"/>
        </w:trPr>
        <w:tc>
          <w:tcPr>
            <w:tcW w:w="2084" w:type="dxa"/>
          </w:tcPr>
          <w:p w14:paraId="0F3E039F" w14:textId="2F48367F" w:rsidR="00D02794" w:rsidRPr="00BD3AA2" w:rsidRDefault="00D02794" w:rsidP="00D02794">
            <w:pPr>
              <w:pStyle w:val="PersStandart"/>
              <w:rPr>
                <w:b/>
                <w:bCs w:val="0"/>
                <w:color w:val="C00000"/>
              </w:rPr>
            </w:pPr>
            <w:r w:rsidRPr="00BD3AA2">
              <w:rPr>
                <w:b/>
                <w:bCs w:val="0"/>
                <w:color w:val="C00000"/>
              </w:rPr>
              <w:t>/Login</w:t>
            </w:r>
          </w:p>
        </w:tc>
        <w:tc>
          <w:tcPr>
            <w:tcW w:w="2197" w:type="dxa"/>
          </w:tcPr>
          <w:p w14:paraId="591DA654" w14:textId="290BAC1F" w:rsidR="00D02794" w:rsidRPr="00D02794" w:rsidRDefault="00D02794" w:rsidP="00D02794">
            <w:pPr>
              <w:pStyle w:val="PersStandart"/>
            </w:pPr>
            <w:r>
              <w:t>Generiert einen Access und Refresh Token</w:t>
            </w:r>
            <w:r w:rsidR="006A0F6A">
              <w:t xml:space="preserve"> in der Datenbank + Local Storage oder Cookie</w:t>
            </w:r>
            <w:r w:rsidR="007041C9">
              <w:t>.</w:t>
            </w:r>
          </w:p>
        </w:tc>
        <w:tc>
          <w:tcPr>
            <w:tcW w:w="1262" w:type="dxa"/>
          </w:tcPr>
          <w:p w14:paraId="6182CDDD" w14:textId="3F95F3C5" w:rsidR="00D02794" w:rsidRPr="00D02794" w:rsidRDefault="00D02794" w:rsidP="00D02794">
            <w:pPr>
              <w:pStyle w:val="PersStandart"/>
            </w:pPr>
            <w:r>
              <w:t>Alle</w:t>
            </w:r>
          </w:p>
        </w:tc>
        <w:tc>
          <w:tcPr>
            <w:tcW w:w="2376" w:type="dxa"/>
          </w:tcPr>
          <w:p w14:paraId="65AB725B" w14:textId="77777777" w:rsidR="00D02794" w:rsidRDefault="00D02794" w:rsidP="00D02794">
            <w:pPr>
              <w:pStyle w:val="PersStandart"/>
              <w:numPr>
                <w:ilvl w:val="0"/>
                <w:numId w:val="12"/>
              </w:numPr>
            </w:pPr>
            <w:r>
              <w:t>Username</w:t>
            </w:r>
          </w:p>
          <w:p w14:paraId="7D4EECE3" w14:textId="77777777" w:rsidR="00D02794" w:rsidRDefault="00D02794" w:rsidP="00D02794">
            <w:pPr>
              <w:pStyle w:val="PersStandart"/>
              <w:numPr>
                <w:ilvl w:val="0"/>
                <w:numId w:val="12"/>
              </w:numPr>
            </w:pPr>
            <w:proofErr w:type="gramStart"/>
            <w:r>
              <w:t>Email</w:t>
            </w:r>
            <w:proofErr w:type="gramEnd"/>
          </w:p>
          <w:p w14:paraId="72207FF5" w14:textId="57E2CCE1" w:rsidR="00D02794" w:rsidRPr="00D02794" w:rsidRDefault="00D02794" w:rsidP="00D02794">
            <w:pPr>
              <w:pStyle w:val="PersStandart"/>
              <w:numPr>
                <w:ilvl w:val="0"/>
                <w:numId w:val="12"/>
              </w:numPr>
            </w:pPr>
            <w:r>
              <w:t>Passwort</w:t>
            </w:r>
          </w:p>
        </w:tc>
        <w:tc>
          <w:tcPr>
            <w:tcW w:w="1150" w:type="dxa"/>
          </w:tcPr>
          <w:p w14:paraId="63D9D0B0" w14:textId="2F069958" w:rsidR="00D02794" w:rsidRPr="00D02794" w:rsidRDefault="00D02794" w:rsidP="00D02794">
            <w:pPr>
              <w:pStyle w:val="PersStandart"/>
            </w:pPr>
            <w:r>
              <w:t>POST</w:t>
            </w:r>
          </w:p>
        </w:tc>
      </w:tr>
      <w:tr w:rsidR="006A0F6A" w:rsidRPr="00D02794" w14:paraId="4C76558F" w14:textId="77777777" w:rsidTr="00F627AE">
        <w:trPr>
          <w:trHeight w:val="359"/>
        </w:trPr>
        <w:tc>
          <w:tcPr>
            <w:tcW w:w="2084" w:type="dxa"/>
          </w:tcPr>
          <w:p w14:paraId="0692ED54" w14:textId="60548985" w:rsidR="006A0F6A" w:rsidRPr="00BD3AA2" w:rsidRDefault="006A0F6A" w:rsidP="00D02794">
            <w:pPr>
              <w:pStyle w:val="PersStandart"/>
              <w:rPr>
                <w:b/>
                <w:bCs w:val="0"/>
                <w:color w:val="C00000"/>
              </w:rPr>
            </w:pPr>
            <w:r w:rsidRPr="00BD3AA2">
              <w:rPr>
                <w:b/>
                <w:bCs w:val="0"/>
                <w:color w:val="C00000"/>
              </w:rPr>
              <w:t>/refresh</w:t>
            </w:r>
          </w:p>
        </w:tc>
        <w:tc>
          <w:tcPr>
            <w:tcW w:w="2197" w:type="dxa"/>
          </w:tcPr>
          <w:p w14:paraId="4DA75820" w14:textId="664BA20D" w:rsidR="006A0F6A" w:rsidRDefault="006A0F6A" w:rsidP="00D02794">
            <w:pPr>
              <w:pStyle w:val="PersStandart"/>
            </w:pPr>
            <w:r>
              <w:t xml:space="preserve">Generiert anhand des </w:t>
            </w:r>
            <w:r w:rsidRPr="0065150F">
              <w:rPr>
                <w:b/>
                <w:bCs w:val="0"/>
              </w:rPr>
              <w:t>refreshTokens</w:t>
            </w:r>
            <w:r>
              <w:t xml:space="preserve"> einen neuen AccessToken.</w:t>
            </w:r>
          </w:p>
        </w:tc>
        <w:tc>
          <w:tcPr>
            <w:tcW w:w="1262" w:type="dxa"/>
          </w:tcPr>
          <w:p w14:paraId="27ECAEB3" w14:textId="3858639A" w:rsidR="006A0F6A" w:rsidRDefault="0049501B" w:rsidP="00D02794">
            <w:pPr>
              <w:pStyle w:val="PersStandart"/>
            </w:pPr>
            <w:r>
              <w:t>Alle</w:t>
            </w:r>
          </w:p>
        </w:tc>
        <w:tc>
          <w:tcPr>
            <w:tcW w:w="2376" w:type="dxa"/>
          </w:tcPr>
          <w:p w14:paraId="3DF6D228" w14:textId="24EC5FF8" w:rsidR="006A0F6A" w:rsidRDefault="006A0F6A" w:rsidP="00D02794">
            <w:pPr>
              <w:pStyle w:val="PersStandart"/>
              <w:numPr>
                <w:ilvl w:val="0"/>
                <w:numId w:val="12"/>
              </w:numPr>
            </w:pPr>
            <w:r>
              <w:t>refreshToken</w:t>
            </w:r>
          </w:p>
        </w:tc>
        <w:tc>
          <w:tcPr>
            <w:tcW w:w="1150" w:type="dxa"/>
          </w:tcPr>
          <w:p w14:paraId="40E92D29" w14:textId="0882D843" w:rsidR="006A0F6A" w:rsidRDefault="006A0F6A" w:rsidP="00D02794">
            <w:pPr>
              <w:pStyle w:val="PersStandart"/>
            </w:pPr>
            <w:r>
              <w:t>GET</w:t>
            </w:r>
          </w:p>
        </w:tc>
      </w:tr>
      <w:tr w:rsidR="006A0F6A" w:rsidRPr="00D02794" w14:paraId="5C43F71B" w14:textId="77777777" w:rsidTr="00F627AE">
        <w:trPr>
          <w:trHeight w:val="359"/>
        </w:trPr>
        <w:tc>
          <w:tcPr>
            <w:tcW w:w="2084" w:type="dxa"/>
          </w:tcPr>
          <w:p w14:paraId="02E79F68" w14:textId="4AC4AF14" w:rsidR="006A0F6A" w:rsidRPr="00BD3AA2" w:rsidRDefault="006A0F6A" w:rsidP="00D02794">
            <w:pPr>
              <w:pStyle w:val="PersStandart"/>
              <w:rPr>
                <w:b/>
                <w:bCs w:val="0"/>
                <w:color w:val="C00000"/>
              </w:rPr>
            </w:pPr>
            <w:r w:rsidRPr="00BD3AA2">
              <w:rPr>
                <w:b/>
                <w:bCs w:val="0"/>
                <w:color w:val="C00000"/>
              </w:rPr>
              <w:t>/logout</w:t>
            </w:r>
          </w:p>
        </w:tc>
        <w:tc>
          <w:tcPr>
            <w:tcW w:w="2197" w:type="dxa"/>
          </w:tcPr>
          <w:p w14:paraId="0ADAFB7A" w14:textId="671459F5" w:rsidR="006A0F6A" w:rsidRDefault="006A0F6A" w:rsidP="00D02794">
            <w:pPr>
              <w:pStyle w:val="PersStandart"/>
            </w:pPr>
            <w:r>
              <w:t xml:space="preserve">Löscht den </w:t>
            </w:r>
            <w:r w:rsidRPr="0065150F">
              <w:rPr>
                <w:b/>
                <w:bCs w:val="0"/>
              </w:rPr>
              <w:t>refreshToken</w:t>
            </w:r>
          </w:p>
        </w:tc>
        <w:tc>
          <w:tcPr>
            <w:tcW w:w="1262" w:type="dxa"/>
          </w:tcPr>
          <w:p w14:paraId="0DEE2EA0" w14:textId="1C2C2BF6" w:rsidR="006A0F6A" w:rsidRDefault="0049501B" w:rsidP="00D02794">
            <w:pPr>
              <w:pStyle w:val="PersStandart"/>
            </w:pPr>
            <w:r>
              <w:t>Alle</w:t>
            </w:r>
          </w:p>
        </w:tc>
        <w:tc>
          <w:tcPr>
            <w:tcW w:w="2376" w:type="dxa"/>
          </w:tcPr>
          <w:p w14:paraId="057F562F" w14:textId="26F80311" w:rsidR="006A0F6A" w:rsidRDefault="006A0F6A" w:rsidP="00D02794">
            <w:pPr>
              <w:pStyle w:val="PersStandart"/>
              <w:numPr>
                <w:ilvl w:val="0"/>
                <w:numId w:val="12"/>
              </w:numPr>
            </w:pPr>
            <w:r w:rsidRPr="006A0F6A">
              <w:t>refreshToken</w:t>
            </w:r>
          </w:p>
        </w:tc>
        <w:tc>
          <w:tcPr>
            <w:tcW w:w="1150" w:type="dxa"/>
          </w:tcPr>
          <w:p w14:paraId="0119F7CC" w14:textId="0E2775CF" w:rsidR="006A0F6A" w:rsidRDefault="006A0F6A" w:rsidP="00D02794">
            <w:pPr>
              <w:pStyle w:val="PersStandart"/>
            </w:pPr>
            <w:r>
              <w:t>GET</w:t>
            </w:r>
          </w:p>
        </w:tc>
      </w:tr>
      <w:tr w:rsidR="006A0F6A" w:rsidRPr="00D02794" w14:paraId="3628A50E" w14:textId="77777777" w:rsidTr="00F627AE">
        <w:trPr>
          <w:trHeight w:val="359"/>
        </w:trPr>
        <w:tc>
          <w:tcPr>
            <w:tcW w:w="2084" w:type="dxa"/>
          </w:tcPr>
          <w:p w14:paraId="222B3092" w14:textId="65AFE810" w:rsidR="007041C9" w:rsidRPr="00BD3AA2" w:rsidRDefault="007041C9" w:rsidP="00D02794">
            <w:pPr>
              <w:pStyle w:val="PersStandart"/>
              <w:rPr>
                <w:b/>
                <w:bCs w:val="0"/>
                <w:color w:val="C00000"/>
              </w:rPr>
            </w:pPr>
            <w:r w:rsidRPr="00BD3AA2">
              <w:rPr>
                <w:b/>
                <w:bCs w:val="0"/>
                <w:color w:val="C00000"/>
              </w:rPr>
              <w:t>/recipe</w:t>
            </w:r>
          </w:p>
        </w:tc>
        <w:tc>
          <w:tcPr>
            <w:tcW w:w="2197" w:type="dxa"/>
          </w:tcPr>
          <w:p w14:paraId="653D6575" w14:textId="77777777" w:rsidR="007041C9" w:rsidRPr="007041C9" w:rsidRDefault="007041C9" w:rsidP="007041C9">
            <w:pPr>
              <w:pStyle w:val="PersStandart"/>
            </w:pPr>
            <w:r>
              <w:t xml:space="preserve">Gibt alle Rezepte und deren meal_type zurück. (Falls </w:t>
            </w:r>
            <w:r w:rsidRPr="0065150F">
              <w:rPr>
                <w:b/>
                <w:bCs w:val="0"/>
              </w:rPr>
              <w:t>UserId</w:t>
            </w:r>
          </w:p>
          <w:p w14:paraId="6DF30CC1" w14:textId="7F6A23AC" w:rsidR="007041C9" w:rsidRDefault="007041C9" w:rsidP="00D02794">
            <w:pPr>
              <w:pStyle w:val="PersStandart"/>
            </w:pPr>
            <w:r>
              <w:t>übergeben wird, werden nur die Rezepte dieses Users zurück gegen, sonst nur die publizierten)</w:t>
            </w:r>
          </w:p>
        </w:tc>
        <w:tc>
          <w:tcPr>
            <w:tcW w:w="1262" w:type="dxa"/>
          </w:tcPr>
          <w:p w14:paraId="203D3F67" w14:textId="2B213280" w:rsidR="007041C9" w:rsidRDefault="007041C9" w:rsidP="00D02794">
            <w:pPr>
              <w:pStyle w:val="PersStandart"/>
            </w:pPr>
            <w:r>
              <w:t>Alle</w:t>
            </w:r>
          </w:p>
        </w:tc>
        <w:tc>
          <w:tcPr>
            <w:tcW w:w="2376" w:type="dxa"/>
          </w:tcPr>
          <w:p w14:paraId="68B60C7C" w14:textId="5B45E322" w:rsidR="007041C9" w:rsidRDefault="007041C9" w:rsidP="00D02794">
            <w:pPr>
              <w:pStyle w:val="PersStandart"/>
              <w:numPr>
                <w:ilvl w:val="0"/>
                <w:numId w:val="12"/>
              </w:numPr>
            </w:pPr>
            <w:r w:rsidRPr="007041C9">
              <w:t>UserId</w:t>
            </w:r>
          </w:p>
        </w:tc>
        <w:tc>
          <w:tcPr>
            <w:tcW w:w="1150" w:type="dxa"/>
          </w:tcPr>
          <w:p w14:paraId="2B09E87C" w14:textId="4FFE713C" w:rsidR="007041C9" w:rsidRDefault="007041C9" w:rsidP="00D02794">
            <w:pPr>
              <w:pStyle w:val="PersStandart"/>
            </w:pPr>
            <w:r>
              <w:t>GET</w:t>
            </w:r>
          </w:p>
        </w:tc>
      </w:tr>
      <w:tr w:rsidR="006A0F6A" w:rsidRPr="00D02794" w14:paraId="135AD1A7" w14:textId="77777777" w:rsidTr="00F627AE">
        <w:trPr>
          <w:trHeight w:val="359"/>
        </w:trPr>
        <w:tc>
          <w:tcPr>
            <w:tcW w:w="2084" w:type="dxa"/>
          </w:tcPr>
          <w:p w14:paraId="0509AFA8" w14:textId="0F502B0B" w:rsidR="007041C9" w:rsidRPr="00BD3AA2" w:rsidRDefault="007041C9" w:rsidP="00D02794">
            <w:pPr>
              <w:pStyle w:val="PersStandart"/>
              <w:rPr>
                <w:b/>
                <w:bCs w:val="0"/>
                <w:color w:val="C00000"/>
              </w:rPr>
            </w:pPr>
            <w:r w:rsidRPr="00BD3AA2">
              <w:rPr>
                <w:b/>
                <w:bCs w:val="0"/>
                <w:color w:val="C00000"/>
              </w:rPr>
              <w:t>/recipe</w:t>
            </w:r>
          </w:p>
        </w:tc>
        <w:tc>
          <w:tcPr>
            <w:tcW w:w="2197" w:type="dxa"/>
          </w:tcPr>
          <w:p w14:paraId="5FA47754" w14:textId="7A36386C" w:rsidR="007041C9" w:rsidRDefault="0049501B" w:rsidP="00D02794">
            <w:pPr>
              <w:pStyle w:val="PersStandart"/>
            </w:pPr>
            <w:r>
              <w:t>Erstellt Rezepte und wenn nötig Zutaten.</w:t>
            </w:r>
          </w:p>
        </w:tc>
        <w:tc>
          <w:tcPr>
            <w:tcW w:w="1262" w:type="dxa"/>
          </w:tcPr>
          <w:p w14:paraId="4382AD4E" w14:textId="638850A9" w:rsidR="007041C9" w:rsidRDefault="007041C9" w:rsidP="00D02794">
            <w:pPr>
              <w:pStyle w:val="PersStandart"/>
            </w:pPr>
            <w:r>
              <w:t>Nur eingeloggte Benutzer</w:t>
            </w:r>
          </w:p>
        </w:tc>
        <w:tc>
          <w:tcPr>
            <w:tcW w:w="2376" w:type="dxa"/>
          </w:tcPr>
          <w:p w14:paraId="692FE971" w14:textId="77777777" w:rsidR="007041C9" w:rsidRDefault="0049501B" w:rsidP="00D02794">
            <w:pPr>
              <w:pStyle w:val="PersStandart"/>
              <w:numPr>
                <w:ilvl w:val="0"/>
                <w:numId w:val="12"/>
              </w:numPr>
            </w:pPr>
            <w:r w:rsidRPr="0049501B">
              <w:t>filterIngredients</w:t>
            </w:r>
          </w:p>
          <w:p w14:paraId="073F505F" w14:textId="44029D69" w:rsidR="0049501B" w:rsidRPr="0049501B" w:rsidRDefault="0049501B" w:rsidP="00D02794">
            <w:pPr>
              <w:pStyle w:val="PersStandart"/>
              <w:numPr>
                <w:ilvl w:val="0"/>
                <w:numId w:val="12"/>
              </w:numPr>
              <w:rPr>
                <w:lang w:val="en-US"/>
              </w:rPr>
            </w:pPr>
            <w:r w:rsidRPr="0049501B">
              <w:rPr>
                <w:lang w:val="en-US"/>
              </w:rPr>
              <w:t>recipeData</w:t>
            </w:r>
          </w:p>
        </w:tc>
        <w:tc>
          <w:tcPr>
            <w:tcW w:w="1150" w:type="dxa"/>
          </w:tcPr>
          <w:p w14:paraId="22FB077B" w14:textId="44930F70" w:rsidR="007041C9" w:rsidRDefault="007041C9" w:rsidP="00D02794">
            <w:pPr>
              <w:pStyle w:val="PersStandart"/>
            </w:pPr>
            <w:r>
              <w:t>POST</w:t>
            </w:r>
          </w:p>
        </w:tc>
      </w:tr>
      <w:tr w:rsidR="0049501B" w:rsidRPr="00D02794" w14:paraId="76394387" w14:textId="77777777" w:rsidTr="00F627AE">
        <w:trPr>
          <w:trHeight w:val="359"/>
        </w:trPr>
        <w:tc>
          <w:tcPr>
            <w:tcW w:w="2084" w:type="dxa"/>
          </w:tcPr>
          <w:p w14:paraId="032B8C37" w14:textId="36A18956" w:rsidR="0049501B" w:rsidRPr="00BD3AA2" w:rsidRDefault="0049501B" w:rsidP="0049501B">
            <w:pPr>
              <w:pStyle w:val="PersStandart"/>
              <w:rPr>
                <w:b/>
                <w:bCs w:val="0"/>
                <w:color w:val="C00000"/>
              </w:rPr>
            </w:pPr>
            <w:r w:rsidRPr="00BD3AA2">
              <w:rPr>
                <w:b/>
                <w:bCs w:val="0"/>
                <w:color w:val="C00000"/>
              </w:rPr>
              <w:t>/recipe</w:t>
            </w:r>
          </w:p>
        </w:tc>
        <w:tc>
          <w:tcPr>
            <w:tcW w:w="2197" w:type="dxa"/>
          </w:tcPr>
          <w:p w14:paraId="38AED21A" w14:textId="0F3BE465" w:rsidR="0049501B" w:rsidRDefault="0049501B" w:rsidP="0049501B">
            <w:pPr>
              <w:pStyle w:val="PersStandart"/>
            </w:pPr>
            <w:r>
              <w:t>Updated Rezepte und falls nötig erstellt Zutaten.</w:t>
            </w:r>
          </w:p>
        </w:tc>
        <w:tc>
          <w:tcPr>
            <w:tcW w:w="1262" w:type="dxa"/>
          </w:tcPr>
          <w:p w14:paraId="25BF0B29" w14:textId="4EE3C1F7" w:rsidR="0049501B" w:rsidRDefault="0049501B" w:rsidP="0049501B">
            <w:pPr>
              <w:pStyle w:val="PersStandart"/>
            </w:pPr>
            <w:r>
              <w:t>Nur eingeloggte Benutzer</w:t>
            </w:r>
          </w:p>
        </w:tc>
        <w:tc>
          <w:tcPr>
            <w:tcW w:w="2376" w:type="dxa"/>
          </w:tcPr>
          <w:p w14:paraId="2F1B362A" w14:textId="77777777" w:rsidR="0049501B" w:rsidRDefault="0049501B" w:rsidP="0049501B">
            <w:pPr>
              <w:pStyle w:val="PersStandart"/>
              <w:numPr>
                <w:ilvl w:val="0"/>
                <w:numId w:val="12"/>
              </w:numPr>
            </w:pPr>
            <w:r w:rsidRPr="0049501B">
              <w:t>filterIngredients</w:t>
            </w:r>
          </w:p>
          <w:p w14:paraId="2D1BFAF6" w14:textId="41F9B456" w:rsidR="0049501B" w:rsidRDefault="0049501B" w:rsidP="0049501B">
            <w:pPr>
              <w:pStyle w:val="PersStandart"/>
              <w:numPr>
                <w:ilvl w:val="0"/>
                <w:numId w:val="12"/>
              </w:numPr>
            </w:pPr>
            <w:r w:rsidRPr="0049501B">
              <w:rPr>
                <w:lang w:val="en-US"/>
              </w:rPr>
              <w:t>recipeData</w:t>
            </w:r>
          </w:p>
        </w:tc>
        <w:tc>
          <w:tcPr>
            <w:tcW w:w="1150" w:type="dxa"/>
          </w:tcPr>
          <w:p w14:paraId="25778BC1" w14:textId="3D89529E" w:rsidR="0049501B" w:rsidRDefault="0049501B" w:rsidP="0049501B">
            <w:pPr>
              <w:pStyle w:val="PersStandart"/>
            </w:pPr>
            <w:r>
              <w:t>PUT</w:t>
            </w:r>
          </w:p>
        </w:tc>
      </w:tr>
      <w:tr w:rsidR="0049501B" w:rsidRPr="00D02794" w14:paraId="192BAA31" w14:textId="77777777" w:rsidTr="00F627AE">
        <w:trPr>
          <w:trHeight w:val="359"/>
        </w:trPr>
        <w:tc>
          <w:tcPr>
            <w:tcW w:w="2084" w:type="dxa"/>
          </w:tcPr>
          <w:p w14:paraId="2B28C1F3" w14:textId="757D757E" w:rsidR="0049501B" w:rsidRPr="00BD3AA2" w:rsidRDefault="0049501B" w:rsidP="0049501B">
            <w:pPr>
              <w:pStyle w:val="PersStandart"/>
              <w:rPr>
                <w:b/>
                <w:bCs w:val="0"/>
                <w:color w:val="C00000"/>
              </w:rPr>
            </w:pPr>
            <w:r w:rsidRPr="00BD3AA2">
              <w:rPr>
                <w:b/>
                <w:bCs w:val="0"/>
                <w:color w:val="C00000"/>
              </w:rPr>
              <w:t>/recipe</w:t>
            </w:r>
          </w:p>
        </w:tc>
        <w:tc>
          <w:tcPr>
            <w:tcW w:w="2197" w:type="dxa"/>
          </w:tcPr>
          <w:p w14:paraId="55A5611E" w14:textId="611B46E1" w:rsidR="0049501B" w:rsidRDefault="0049501B" w:rsidP="0049501B">
            <w:pPr>
              <w:pStyle w:val="PersStandart"/>
            </w:pPr>
            <w:r>
              <w:t>Löscht ein Rezept</w:t>
            </w:r>
          </w:p>
        </w:tc>
        <w:tc>
          <w:tcPr>
            <w:tcW w:w="1262" w:type="dxa"/>
          </w:tcPr>
          <w:p w14:paraId="448B8D92" w14:textId="3348C8BC" w:rsidR="0049501B" w:rsidRDefault="0049501B" w:rsidP="0049501B">
            <w:pPr>
              <w:pStyle w:val="PersStandart"/>
            </w:pPr>
            <w:r>
              <w:t>Nur eingeloggte Benutzer</w:t>
            </w:r>
          </w:p>
        </w:tc>
        <w:tc>
          <w:tcPr>
            <w:tcW w:w="2376" w:type="dxa"/>
          </w:tcPr>
          <w:p w14:paraId="38C2F36E" w14:textId="465E02F1" w:rsidR="0049501B" w:rsidRDefault="0049501B" w:rsidP="0049501B">
            <w:pPr>
              <w:pStyle w:val="PersStandart"/>
              <w:numPr>
                <w:ilvl w:val="0"/>
                <w:numId w:val="12"/>
              </w:numPr>
            </w:pPr>
            <w:r w:rsidRPr="0049501B">
              <w:t>recipeId</w:t>
            </w:r>
          </w:p>
        </w:tc>
        <w:tc>
          <w:tcPr>
            <w:tcW w:w="1150" w:type="dxa"/>
          </w:tcPr>
          <w:p w14:paraId="2A019130" w14:textId="7C3480BF" w:rsidR="0049501B" w:rsidRDefault="0049501B" w:rsidP="0049501B">
            <w:pPr>
              <w:pStyle w:val="PersStandart"/>
            </w:pPr>
            <w:r>
              <w:t>DELETE</w:t>
            </w:r>
          </w:p>
        </w:tc>
      </w:tr>
      <w:tr w:rsidR="0049501B" w:rsidRPr="00D02794" w14:paraId="5EA252B5" w14:textId="77777777" w:rsidTr="00F627AE">
        <w:trPr>
          <w:trHeight w:val="359"/>
        </w:trPr>
        <w:tc>
          <w:tcPr>
            <w:tcW w:w="2084" w:type="dxa"/>
          </w:tcPr>
          <w:p w14:paraId="14779A25" w14:textId="2980CD09" w:rsidR="0049501B" w:rsidRPr="00BD3AA2" w:rsidRDefault="0049501B" w:rsidP="0049501B">
            <w:pPr>
              <w:pStyle w:val="PersStandart"/>
              <w:rPr>
                <w:b/>
                <w:bCs w:val="0"/>
                <w:color w:val="C00000"/>
              </w:rPr>
            </w:pPr>
            <w:r w:rsidRPr="00BD3AA2">
              <w:rPr>
                <w:b/>
                <w:bCs w:val="0"/>
                <w:color w:val="C00000"/>
              </w:rPr>
              <w:t>/user</w:t>
            </w:r>
          </w:p>
        </w:tc>
        <w:tc>
          <w:tcPr>
            <w:tcW w:w="2197" w:type="dxa"/>
          </w:tcPr>
          <w:p w14:paraId="4B6136B0" w14:textId="5BBB877E" w:rsidR="0049501B" w:rsidRDefault="0049501B" w:rsidP="0049501B">
            <w:pPr>
              <w:pStyle w:val="PersStandart"/>
            </w:pPr>
            <w:r>
              <w:t xml:space="preserve">Gibt den User mit dem entsprechenden </w:t>
            </w:r>
            <w:r w:rsidRPr="0065150F">
              <w:rPr>
                <w:b/>
                <w:bCs w:val="0"/>
              </w:rPr>
              <w:lastRenderedPageBreak/>
              <w:t>refreshToken</w:t>
            </w:r>
            <w:r>
              <w:t xml:space="preserve"> zurück</w:t>
            </w:r>
          </w:p>
        </w:tc>
        <w:tc>
          <w:tcPr>
            <w:tcW w:w="1262" w:type="dxa"/>
          </w:tcPr>
          <w:p w14:paraId="6B7BCF15" w14:textId="6450FE7F" w:rsidR="0049501B" w:rsidRDefault="0049501B" w:rsidP="0049501B">
            <w:pPr>
              <w:pStyle w:val="PersStandart"/>
            </w:pPr>
            <w:r>
              <w:lastRenderedPageBreak/>
              <w:t>Nur eingeloggte Benutzer</w:t>
            </w:r>
          </w:p>
        </w:tc>
        <w:tc>
          <w:tcPr>
            <w:tcW w:w="2376" w:type="dxa"/>
          </w:tcPr>
          <w:p w14:paraId="07C44DF8" w14:textId="764DF17B" w:rsidR="0049501B" w:rsidRDefault="0049501B" w:rsidP="0049501B">
            <w:pPr>
              <w:pStyle w:val="PersStandart"/>
              <w:numPr>
                <w:ilvl w:val="0"/>
                <w:numId w:val="12"/>
              </w:numPr>
            </w:pPr>
            <w:r w:rsidRPr="006A0F6A">
              <w:t>refreshToken</w:t>
            </w:r>
          </w:p>
        </w:tc>
        <w:tc>
          <w:tcPr>
            <w:tcW w:w="1150" w:type="dxa"/>
          </w:tcPr>
          <w:p w14:paraId="10EFE7F5" w14:textId="0E318891" w:rsidR="0049501B" w:rsidRDefault="0049501B" w:rsidP="0049501B">
            <w:pPr>
              <w:pStyle w:val="PersStandart"/>
            </w:pPr>
            <w:r>
              <w:t>GET</w:t>
            </w:r>
          </w:p>
        </w:tc>
      </w:tr>
      <w:tr w:rsidR="0049501B" w:rsidRPr="00D02794" w14:paraId="1CBDFA0F" w14:textId="77777777" w:rsidTr="00F627AE">
        <w:trPr>
          <w:trHeight w:val="359"/>
        </w:trPr>
        <w:tc>
          <w:tcPr>
            <w:tcW w:w="2084" w:type="dxa"/>
          </w:tcPr>
          <w:p w14:paraId="72088B8A" w14:textId="4311BCAA" w:rsidR="0049501B" w:rsidRPr="00BD3AA2" w:rsidRDefault="0049501B" w:rsidP="0049501B">
            <w:pPr>
              <w:pStyle w:val="PersStandart"/>
              <w:rPr>
                <w:b/>
                <w:bCs w:val="0"/>
                <w:color w:val="C00000"/>
              </w:rPr>
            </w:pPr>
            <w:r w:rsidRPr="00BD3AA2">
              <w:rPr>
                <w:b/>
                <w:bCs w:val="0"/>
                <w:color w:val="C00000"/>
              </w:rPr>
              <w:t>/bookmarks</w:t>
            </w:r>
          </w:p>
        </w:tc>
        <w:tc>
          <w:tcPr>
            <w:tcW w:w="2197" w:type="dxa"/>
          </w:tcPr>
          <w:p w14:paraId="4CDE2757" w14:textId="5A913200" w:rsidR="0049501B" w:rsidRDefault="0049501B" w:rsidP="0049501B">
            <w:pPr>
              <w:pStyle w:val="PersStandart"/>
            </w:pPr>
            <w:r>
              <w:t xml:space="preserve">Gibt alle mit einem </w:t>
            </w:r>
            <w:proofErr w:type="spellStart"/>
            <w:r>
              <w:t>Bookamark</w:t>
            </w:r>
            <w:proofErr w:type="spellEnd"/>
            <w:r>
              <w:t xml:space="preserve"> gekennzeichneten Rezepten, des Benutzers mit </w:t>
            </w:r>
            <w:r w:rsidRPr="0065150F">
              <w:rPr>
                <w:b/>
                <w:bCs w:val="0"/>
              </w:rPr>
              <w:t>UserId</w:t>
            </w:r>
            <w:r>
              <w:t xml:space="preserve"> zurück.</w:t>
            </w:r>
          </w:p>
        </w:tc>
        <w:tc>
          <w:tcPr>
            <w:tcW w:w="1262" w:type="dxa"/>
          </w:tcPr>
          <w:p w14:paraId="01981857" w14:textId="4AFD9700" w:rsidR="0049501B" w:rsidRDefault="0049501B" w:rsidP="0049501B">
            <w:pPr>
              <w:pStyle w:val="PersStandart"/>
            </w:pPr>
            <w:r>
              <w:t>Nur eingeloggte Benutzer</w:t>
            </w:r>
          </w:p>
        </w:tc>
        <w:tc>
          <w:tcPr>
            <w:tcW w:w="2376" w:type="dxa"/>
          </w:tcPr>
          <w:p w14:paraId="42EA6C04" w14:textId="6FB4E524" w:rsidR="0049501B" w:rsidRDefault="0049501B" w:rsidP="0049501B">
            <w:pPr>
              <w:pStyle w:val="PersStandart"/>
              <w:numPr>
                <w:ilvl w:val="0"/>
                <w:numId w:val="12"/>
              </w:numPr>
            </w:pPr>
            <w:r w:rsidRPr="0049501B">
              <w:t>UserId</w:t>
            </w:r>
          </w:p>
        </w:tc>
        <w:tc>
          <w:tcPr>
            <w:tcW w:w="1150" w:type="dxa"/>
          </w:tcPr>
          <w:p w14:paraId="363EA7F4" w14:textId="083EED7D" w:rsidR="0049501B" w:rsidRDefault="0049501B" w:rsidP="0049501B">
            <w:pPr>
              <w:pStyle w:val="PersStandart"/>
            </w:pPr>
            <w:r>
              <w:t>GET</w:t>
            </w:r>
          </w:p>
        </w:tc>
      </w:tr>
      <w:tr w:rsidR="005154F1" w:rsidRPr="00D02794" w14:paraId="018601A0" w14:textId="77777777" w:rsidTr="00F627AE">
        <w:trPr>
          <w:trHeight w:val="359"/>
        </w:trPr>
        <w:tc>
          <w:tcPr>
            <w:tcW w:w="2084" w:type="dxa"/>
          </w:tcPr>
          <w:p w14:paraId="0AA8258F" w14:textId="259CD1FA" w:rsidR="005154F1" w:rsidRPr="00BD3AA2" w:rsidRDefault="005154F1" w:rsidP="0049501B">
            <w:pPr>
              <w:pStyle w:val="PersStandart"/>
              <w:rPr>
                <w:b/>
                <w:bCs w:val="0"/>
                <w:color w:val="C00000"/>
              </w:rPr>
            </w:pPr>
            <w:r w:rsidRPr="00BD3AA2">
              <w:rPr>
                <w:b/>
                <w:bCs w:val="0"/>
                <w:color w:val="C00000"/>
              </w:rPr>
              <w:t>/bookmarks</w:t>
            </w:r>
          </w:p>
        </w:tc>
        <w:tc>
          <w:tcPr>
            <w:tcW w:w="2197" w:type="dxa"/>
          </w:tcPr>
          <w:p w14:paraId="79A2F60E" w14:textId="0A941938" w:rsidR="005154F1" w:rsidRDefault="005154F1" w:rsidP="005154F1">
            <w:pPr>
              <w:pStyle w:val="PersStandart"/>
            </w:pPr>
            <w:r>
              <w:t xml:space="preserve">Erstellt ein Bookmark für das Rezept mit </w:t>
            </w:r>
            <w:r w:rsidRPr="0065150F">
              <w:rPr>
                <w:b/>
                <w:bCs w:val="0"/>
              </w:rPr>
              <w:t>RecipeId</w:t>
            </w:r>
            <w:r>
              <w:t xml:space="preserve"> und den User mit </w:t>
            </w:r>
            <w:r w:rsidRPr="0065150F">
              <w:rPr>
                <w:b/>
                <w:bCs w:val="0"/>
              </w:rPr>
              <w:t>UserId</w:t>
            </w:r>
            <w:r>
              <w:t>.</w:t>
            </w:r>
          </w:p>
          <w:p w14:paraId="6FB58409" w14:textId="7BC65F4F" w:rsidR="005154F1" w:rsidRDefault="005154F1" w:rsidP="0049501B">
            <w:pPr>
              <w:pStyle w:val="PersStandart"/>
            </w:pPr>
          </w:p>
        </w:tc>
        <w:tc>
          <w:tcPr>
            <w:tcW w:w="1262" w:type="dxa"/>
          </w:tcPr>
          <w:p w14:paraId="21974A1A" w14:textId="17E36D08" w:rsidR="005154F1" w:rsidRDefault="005154F1" w:rsidP="0049501B">
            <w:pPr>
              <w:pStyle w:val="PersStandart"/>
            </w:pPr>
            <w:r>
              <w:t>Nur eingeloggte Benutzer</w:t>
            </w:r>
          </w:p>
        </w:tc>
        <w:tc>
          <w:tcPr>
            <w:tcW w:w="2376" w:type="dxa"/>
          </w:tcPr>
          <w:p w14:paraId="4835DD27" w14:textId="77777777" w:rsidR="005154F1" w:rsidRDefault="005154F1" w:rsidP="0049501B">
            <w:pPr>
              <w:pStyle w:val="PersStandart"/>
              <w:numPr>
                <w:ilvl w:val="0"/>
                <w:numId w:val="12"/>
              </w:numPr>
            </w:pPr>
            <w:r w:rsidRPr="005154F1">
              <w:t>UserId</w:t>
            </w:r>
          </w:p>
          <w:p w14:paraId="44029299" w14:textId="192804F1" w:rsidR="005154F1" w:rsidRPr="0049501B" w:rsidRDefault="005154F1" w:rsidP="0049501B">
            <w:pPr>
              <w:pStyle w:val="PersStandart"/>
              <w:numPr>
                <w:ilvl w:val="0"/>
                <w:numId w:val="12"/>
              </w:numPr>
            </w:pPr>
            <w:r w:rsidRPr="005154F1">
              <w:t>RecipeId</w:t>
            </w:r>
          </w:p>
        </w:tc>
        <w:tc>
          <w:tcPr>
            <w:tcW w:w="1150" w:type="dxa"/>
          </w:tcPr>
          <w:p w14:paraId="31BED88A" w14:textId="3A87ED67" w:rsidR="005154F1" w:rsidRDefault="005154F1" w:rsidP="0049501B">
            <w:pPr>
              <w:pStyle w:val="PersStandart"/>
            </w:pPr>
            <w:r>
              <w:t>POST</w:t>
            </w:r>
          </w:p>
        </w:tc>
      </w:tr>
      <w:tr w:rsidR="0065150F" w:rsidRPr="00D02794" w14:paraId="4DE0DD30" w14:textId="77777777" w:rsidTr="00F627AE">
        <w:trPr>
          <w:trHeight w:val="359"/>
        </w:trPr>
        <w:tc>
          <w:tcPr>
            <w:tcW w:w="2084" w:type="dxa"/>
          </w:tcPr>
          <w:p w14:paraId="71E4BA13" w14:textId="66210BEE" w:rsidR="0065150F" w:rsidRPr="00BD3AA2" w:rsidRDefault="0065150F" w:rsidP="0049501B">
            <w:pPr>
              <w:pStyle w:val="PersStandart"/>
              <w:rPr>
                <w:b/>
                <w:bCs w:val="0"/>
                <w:color w:val="C00000"/>
              </w:rPr>
            </w:pPr>
            <w:r w:rsidRPr="00BD3AA2">
              <w:rPr>
                <w:b/>
                <w:bCs w:val="0"/>
                <w:color w:val="C00000"/>
              </w:rPr>
              <w:t>/bookmarks</w:t>
            </w:r>
          </w:p>
        </w:tc>
        <w:tc>
          <w:tcPr>
            <w:tcW w:w="2197" w:type="dxa"/>
          </w:tcPr>
          <w:p w14:paraId="0DBE3E12" w14:textId="2C5EB451" w:rsidR="0065150F" w:rsidRDefault="0065150F" w:rsidP="0065150F">
            <w:pPr>
              <w:pStyle w:val="PersStandart"/>
            </w:pPr>
            <w:r>
              <w:t xml:space="preserve">Löscht ein Bookmark für das Rezept mit </w:t>
            </w:r>
            <w:r w:rsidRPr="0065150F">
              <w:rPr>
                <w:b/>
                <w:bCs w:val="0"/>
              </w:rPr>
              <w:t>RecipeId</w:t>
            </w:r>
            <w:r>
              <w:t xml:space="preserve"> und den User mit </w:t>
            </w:r>
            <w:r w:rsidRPr="0065150F">
              <w:rPr>
                <w:b/>
                <w:bCs w:val="0"/>
              </w:rPr>
              <w:t>UserId</w:t>
            </w:r>
            <w:r>
              <w:t>.</w:t>
            </w:r>
          </w:p>
          <w:p w14:paraId="6EC3700C" w14:textId="77777777" w:rsidR="0065150F" w:rsidRDefault="0065150F" w:rsidP="005154F1">
            <w:pPr>
              <w:pStyle w:val="PersStandart"/>
            </w:pPr>
          </w:p>
        </w:tc>
        <w:tc>
          <w:tcPr>
            <w:tcW w:w="1262" w:type="dxa"/>
          </w:tcPr>
          <w:p w14:paraId="5AAE7405" w14:textId="35283469" w:rsidR="0065150F" w:rsidRDefault="0065150F" w:rsidP="0049501B">
            <w:pPr>
              <w:pStyle w:val="PersStandart"/>
            </w:pPr>
            <w:r>
              <w:t>Nur eingeloggte Benutzer</w:t>
            </w:r>
          </w:p>
        </w:tc>
        <w:tc>
          <w:tcPr>
            <w:tcW w:w="2376" w:type="dxa"/>
          </w:tcPr>
          <w:p w14:paraId="41A921BF" w14:textId="77777777" w:rsidR="0065150F" w:rsidRDefault="0065150F" w:rsidP="0065150F">
            <w:pPr>
              <w:pStyle w:val="PersStandart"/>
              <w:numPr>
                <w:ilvl w:val="0"/>
                <w:numId w:val="12"/>
              </w:numPr>
            </w:pPr>
            <w:r w:rsidRPr="005154F1">
              <w:t>UserId</w:t>
            </w:r>
          </w:p>
          <w:p w14:paraId="71A5C0CD" w14:textId="10806C7D" w:rsidR="0065150F" w:rsidRPr="005154F1" w:rsidRDefault="0065150F" w:rsidP="0065150F">
            <w:pPr>
              <w:pStyle w:val="PersStandart"/>
              <w:numPr>
                <w:ilvl w:val="0"/>
                <w:numId w:val="12"/>
              </w:numPr>
            </w:pPr>
            <w:r w:rsidRPr="005154F1">
              <w:t>RecipeId</w:t>
            </w:r>
          </w:p>
        </w:tc>
        <w:tc>
          <w:tcPr>
            <w:tcW w:w="1150" w:type="dxa"/>
          </w:tcPr>
          <w:p w14:paraId="7EE26245" w14:textId="6EF310FA" w:rsidR="0065150F" w:rsidRDefault="0065150F" w:rsidP="0049501B">
            <w:pPr>
              <w:pStyle w:val="PersStandart"/>
            </w:pPr>
            <w:r>
              <w:t>DELETE</w:t>
            </w:r>
          </w:p>
        </w:tc>
      </w:tr>
      <w:tr w:rsidR="0065150F" w:rsidRPr="00D02794" w14:paraId="7E3B77F4" w14:textId="77777777" w:rsidTr="00F627AE">
        <w:trPr>
          <w:trHeight w:val="359"/>
        </w:trPr>
        <w:tc>
          <w:tcPr>
            <w:tcW w:w="2084" w:type="dxa"/>
          </w:tcPr>
          <w:p w14:paraId="660E08A7" w14:textId="2F109AE4" w:rsidR="0065150F" w:rsidRPr="00BD3AA2" w:rsidRDefault="0065150F" w:rsidP="0049501B">
            <w:pPr>
              <w:pStyle w:val="PersStandart"/>
              <w:rPr>
                <w:b/>
                <w:bCs w:val="0"/>
                <w:color w:val="C00000"/>
              </w:rPr>
            </w:pPr>
            <w:r w:rsidRPr="00BD3AA2">
              <w:rPr>
                <w:b/>
                <w:bCs w:val="0"/>
                <w:color w:val="C00000"/>
              </w:rPr>
              <w:t>/ingredients</w:t>
            </w:r>
          </w:p>
        </w:tc>
        <w:tc>
          <w:tcPr>
            <w:tcW w:w="2197" w:type="dxa"/>
          </w:tcPr>
          <w:p w14:paraId="436ED1E0" w14:textId="59CF124F" w:rsidR="0065150F" w:rsidRDefault="0065150F" w:rsidP="0065150F">
            <w:pPr>
              <w:pStyle w:val="PersStandart"/>
            </w:pPr>
            <w:r>
              <w:t xml:space="preserve">Gibt die Zutaten, zurück, welche im Rezept mit </w:t>
            </w:r>
            <w:r w:rsidR="00F627AE">
              <w:t xml:space="preserve">der </w:t>
            </w:r>
            <w:r w:rsidR="00ED659A" w:rsidRPr="00ED659A">
              <w:rPr>
                <w:b/>
                <w:bCs w:val="0"/>
              </w:rPr>
              <w:t>RecipeId</w:t>
            </w:r>
            <w:r w:rsidR="00ED659A">
              <w:t xml:space="preserve"> vorhanden sind.</w:t>
            </w:r>
          </w:p>
        </w:tc>
        <w:tc>
          <w:tcPr>
            <w:tcW w:w="1262" w:type="dxa"/>
          </w:tcPr>
          <w:p w14:paraId="0D7644BC" w14:textId="2C108C72" w:rsidR="0065150F" w:rsidRDefault="0065150F" w:rsidP="0049501B">
            <w:pPr>
              <w:pStyle w:val="PersStandart"/>
            </w:pPr>
            <w:r>
              <w:t>Alle</w:t>
            </w:r>
          </w:p>
        </w:tc>
        <w:tc>
          <w:tcPr>
            <w:tcW w:w="2376" w:type="dxa"/>
          </w:tcPr>
          <w:p w14:paraId="0D37A948" w14:textId="0C48733F" w:rsidR="0065150F" w:rsidRPr="005154F1" w:rsidRDefault="0065150F" w:rsidP="0065150F">
            <w:pPr>
              <w:pStyle w:val="PersStandart"/>
              <w:numPr>
                <w:ilvl w:val="0"/>
                <w:numId w:val="12"/>
              </w:numPr>
            </w:pPr>
            <w:r w:rsidRPr="0065150F">
              <w:t>RecipeId</w:t>
            </w:r>
          </w:p>
        </w:tc>
        <w:tc>
          <w:tcPr>
            <w:tcW w:w="1150" w:type="dxa"/>
          </w:tcPr>
          <w:p w14:paraId="2B65DF7D" w14:textId="1F677F95" w:rsidR="0065150F" w:rsidRDefault="0065150F" w:rsidP="0049501B">
            <w:pPr>
              <w:pStyle w:val="PersStandart"/>
            </w:pPr>
            <w:r>
              <w:t>GET</w:t>
            </w:r>
          </w:p>
        </w:tc>
      </w:tr>
      <w:tr w:rsidR="00ED659A" w:rsidRPr="00D02794" w14:paraId="1A4930DA" w14:textId="77777777" w:rsidTr="00F627AE">
        <w:trPr>
          <w:trHeight w:val="359"/>
        </w:trPr>
        <w:tc>
          <w:tcPr>
            <w:tcW w:w="2084" w:type="dxa"/>
          </w:tcPr>
          <w:p w14:paraId="7812C4EA" w14:textId="6B0E92BE" w:rsidR="00ED659A" w:rsidRPr="00BD3AA2" w:rsidRDefault="00F627AE" w:rsidP="0049501B">
            <w:pPr>
              <w:pStyle w:val="PersStandart"/>
              <w:rPr>
                <w:b/>
                <w:bCs w:val="0"/>
                <w:color w:val="C00000"/>
              </w:rPr>
            </w:pPr>
            <w:r w:rsidRPr="00BD3AA2">
              <w:rPr>
                <w:b/>
                <w:bCs w:val="0"/>
                <w:color w:val="C00000"/>
              </w:rPr>
              <w:t>/ingredients/all</w:t>
            </w:r>
          </w:p>
        </w:tc>
        <w:tc>
          <w:tcPr>
            <w:tcW w:w="2197" w:type="dxa"/>
          </w:tcPr>
          <w:p w14:paraId="031940A5" w14:textId="62E16CEB" w:rsidR="00ED659A" w:rsidRDefault="00F627AE" w:rsidP="0065150F">
            <w:pPr>
              <w:pStyle w:val="PersStandart"/>
            </w:pPr>
            <w:r>
              <w:t>Gibt alle Zutaten zurück</w:t>
            </w:r>
          </w:p>
        </w:tc>
        <w:tc>
          <w:tcPr>
            <w:tcW w:w="1262" w:type="dxa"/>
          </w:tcPr>
          <w:p w14:paraId="7AD1A253" w14:textId="24DA9BC7" w:rsidR="00ED659A" w:rsidRDefault="00F627AE" w:rsidP="0049501B">
            <w:pPr>
              <w:pStyle w:val="PersStandart"/>
            </w:pPr>
            <w:r>
              <w:t>Nur eingeloggte Benutzer</w:t>
            </w:r>
          </w:p>
        </w:tc>
        <w:tc>
          <w:tcPr>
            <w:tcW w:w="2376" w:type="dxa"/>
          </w:tcPr>
          <w:p w14:paraId="574D46AF" w14:textId="42F33825" w:rsidR="00ED659A" w:rsidRPr="0065150F" w:rsidRDefault="00F627AE" w:rsidP="00F627AE">
            <w:pPr>
              <w:pStyle w:val="PersStandart"/>
              <w:ind w:left="720"/>
            </w:pPr>
            <w:r>
              <w:t>keine</w:t>
            </w:r>
          </w:p>
        </w:tc>
        <w:tc>
          <w:tcPr>
            <w:tcW w:w="1150" w:type="dxa"/>
          </w:tcPr>
          <w:p w14:paraId="4A9D9425" w14:textId="6F42F690" w:rsidR="00ED659A" w:rsidRDefault="00F627AE" w:rsidP="0049501B">
            <w:pPr>
              <w:pStyle w:val="PersStandart"/>
            </w:pPr>
            <w:r>
              <w:t>GET</w:t>
            </w:r>
          </w:p>
        </w:tc>
      </w:tr>
      <w:tr w:rsidR="00F627AE" w:rsidRPr="00D02794" w14:paraId="7B504D2A" w14:textId="77777777" w:rsidTr="00F627AE">
        <w:trPr>
          <w:trHeight w:val="359"/>
        </w:trPr>
        <w:tc>
          <w:tcPr>
            <w:tcW w:w="2084" w:type="dxa"/>
          </w:tcPr>
          <w:p w14:paraId="1DD63196" w14:textId="65131D51" w:rsidR="00F627AE" w:rsidRPr="00BD3AA2" w:rsidRDefault="00F627AE" w:rsidP="0049501B">
            <w:pPr>
              <w:pStyle w:val="PersStandart"/>
              <w:rPr>
                <w:b/>
                <w:bCs w:val="0"/>
                <w:color w:val="C00000"/>
              </w:rPr>
            </w:pPr>
            <w:r w:rsidRPr="00BD3AA2">
              <w:rPr>
                <w:b/>
                <w:bCs w:val="0"/>
                <w:color w:val="C00000"/>
              </w:rPr>
              <w:t>/recipehasingredient</w:t>
            </w:r>
          </w:p>
        </w:tc>
        <w:tc>
          <w:tcPr>
            <w:tcW w:w="2197" w:type="dxa"/>
          </w:tcPr>
          <w:p w14:paraId="3D3908FB" w14:textId="71027486" w:rsidR="00F627AE" w:rsidRDefault="00F627AE" w:rsidP="0065150F">
            <w:pPr>
              <w:pStyle w:val="PersStandart"/>
            </w:pPr>
            <w:r>
              <w:t xml:space="preserve">Gibt zurück, wie viel von welcher Zutat im Rezept mit der </w:t>
            </w:r>
            <w:r w:rsidRPr="00F627AE">
              <w:rPr>
                <w:b/>
                <w:bCs w:val="0"/>
              </w:rPr>
              <w:t>RecipeId</w:t>
            </w:r>
            <w:r>
              <w:t xml:space="preserve"> ist.</w:t>
            </w:r>
          </w:p>
        </w:tc>
        <w:tc>
          <w:tcPr>
            <w:tcW w:w="1262" w:type="dxa"/>
          </w:tcPr>
          <w:p w14:paraId="501A5595" w14:textId="63B7A287" w:rsidR="00F627AE" w:rsidRDefault="00F627AE" w:rsidP="0049501B">
            <w:pPr>
              <w:pStyle w:val="PersStandart"/>
            </w:pPr>
            <w:r>
              <w:t>Nur eingeloggte Benutzer</w:t>
            </w:r>
          </w:p>
        </w:tc>
        <w:tc>
          <w:tcPr>
            <w:tcW w:w="2376" w:type="dxa"/>
          </w:tcPr>
          <w:p w14:paraId="1D520B26" w14:textId="7B43B373" w:rsidR="00F627AE" w:rsidRDefault="00F627AE" w:rsidP="00F627AE">
            <w:pPr>
              <w:pStyle w:val="PersStandart"/>
              <w:numPr>
                <w:ilvl w:val="0"/>
                <w:numId w:val="12"/>
              </w:numPr>
            </w:pPr>
            <w:r w:rsidRPr="00F627AE">
              <w:t>RecipeId</w:t>
            </w:r>
          </w:p>
        </w:tc>
        <w:tc>
          <w:tcPr>
            <w:tcW w:w="1150" w:type="dxa"/>
          </w:tcPr>
          <w:p w14:paraId="6F82785C" w14:textId="61E181BA" w:rsidR="00F627AE" w:rsidRDefault="00F627AE" w:rsidP="0049501B">
            <w:pPr>
              <w:pStyle w:val="PersStandart"/>
            </w:pPr>
            <w:r>
              <w:t>GET</w:t>
            </w:r>
          </w:p>
        </w:tc>
      </w:tr>
    </w:tbl>
    <w:p w14:paraId="2EDEF179" w14:textId="5BDC296C" w:rsidR="007E6D7E" w:rsidRDefault="0098662E" w:rsidP="00A05B18">
      <w:pPr>
        <w:pStyle w:val="Persberschrift1"/>
      </w:pPr>
      <w:bookmarkStart w:id="17" w:name="_Toc138941945"/>
      <w:bookmarkStart w:id="18" w:name="_Toc138941946"/>
      <w:r w:rsidRPr="00A05B18">
        <w:rPr>
          <w:noProof/>
        </w:rPr>
        <w:lastRenderedPageBreak/>
        <w:drawing>
          <wp:anchor distT="0" distB="0" distL="114300" distR="114300" simplePos="0" relativeHeight="251674624" behindDoc="1" locked="0" layoutInCell="1" allowOverlap="1" wp14:anchorId="7D5F22CF" wp14:editId="282E0C59">
            <wp:simplePos x="0" y="0"/>
            <wp:positionH relativeFrom="margin">
              <wp:align>center</wp:align>
            </wp:positionH>
            <wp:positionV relativeFrom="paragraph">
              <wp:posOffset>706543</wp:posOffset>
            </wp:positionV>
            <wp:extent cx="5731510" cy="3696335"/>
            <wp:effectExtent l="190500" t="190500" r="193040" b="189865"/>
            <wp:wrapTight wrapText="bothSides">
              <wp:wrapPolygon edited="0">
                <wp:start x="144" y="-1113"/>
                <wp:lineTo x="-718" y="-891"/>
                <wp:lineTo x="-718" y="21262"/>
                <wp:lineTo x="-215" y="22264"/>
                <wp:lineTo x="144" y="22598"/>
                <wp:lineTo x="21394" y="22598"/>
                <wp:lineTo x="21753" y="22264"/>
                <wp:lineTo x="22256" y="20594"/>
                <wp:lineTo x="22256" y="891"/>
                <wp:lineTo x="21466" y="-779"/>
                <wp:lineTo x="21394" y="-1113"/>
                <wp:lineTo x="144" y="-1113"/>
              </wp:wrapPolygon>
            </wp:wrapTight>
            <wp:docPr id="185410332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03329" name="Picture 1" descr="A screenshot of a computer&#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731510" cy="3696335"/>
                    </a:xfrm>
                    <a:prstGeom prst="rect">
                      <a:avLst/>
                    </a:prstGeom>
                    <a:ln>
                      <a:noFill/>
                    </a:ln>
                    <a:effectLst>
                      <a:outerShdw blurRad="190500" algn="tl" rotWithShape="0">
                        <a:srgbClr val="000000">
                          <a:alpha val="70000"/>
                        </a:srgbClr>
                      </a:outerShdw>
                    </a:effectLst>
                  </pic:spPr>
                </pic:pic>
              </a:graphicData>
            </a:graphic>
          </wp:anchor>
        </w:drawing>
      </w:r>
      <w:bookmarkEnd w:id="18"/>
      <w:r w:rsidR="00A05B18">
        <w:t>Datenbank</w:t>
      </w:r>
      <w:bookmarkEnd w:id="17"/>
    </w:p>
    <w:p w14:paraId="2EC04350" w14:textId="77777777" w:rsidR="00A05B18" w:rsidRDefault="00A05B18" w:rsidP="00A05B18">
      <w:pPr>
        <w:pStyle w:val="Persberschrift1"/>
      </w:pPr>
    </w:p>
    <w:p w14:paraId="35988A86" w14:textId="77777777" w:rsidR="006B13CC" w:rsidRPr="006B13CC" w:rsidRDefault="006B13CC" w:rsidP="006B13CC">
      <w:pPr>
        <w:pStyle w:val="Persberschrift1"/>
        <w:rPr>
          <w:rFonts w:eastAsiaTheme="minorHAnsi" w:cstheme="minorBidi"/>
          <w:b w:val="0"/>
          <w:bCs/>
          <w:color w:val="auto"/>
          <w:sz w:val="22"/>
          <w:szCs w:val="22"/>
          <w:u w:val="none"/>
        </w:rPr>
      </w:pPr>
      <w:bookmarkStart w:id="19" w:name="_Toc138941947"/>
      <w:r w:rsidRPr="006B13CC">
        <w:rPr>
          <w:rFonts w:eastAsiaTheme="minorHAnsi" w:cstheme="minorBidi"/>
          <w:b w:val="0"/>
          <w:bCs/>
          <w:color w:val="auto"/>
          <w:sz w:val="22"/>
          <w:szCs w:val="22"/>
          <w:u w:val="none"/>
        </w:rPr>
        <w:t>In dieser Datenbank steht das Rezept im Mittelpunkt. Jedes Rezept enthält einen Titel, eine Beschreibung, ein Bild, Anleitungen, verschiedene Nährwertangaben, einen Veröffentlichungsstatus, einen Benutzer, eine Kategorie und einen Rezepttyp. Die Zutaten für jedes Rezept werden in einer separaten Tabelle gespeichert, in der nur der Name der Zutat erfasst wird. Da eine Zutat in mehreren Rezepten vorkommen kann und jedes Rezept mehrere Zutaten haben kann, wird eine Zwischentabelle verwendet.</w:t>
      </w:r>
    </w:p>
    <w:p w14:paraId="380702F5" w14:textId="77777777" w:rsidR="006B13CC" w:rsidRPr="006B13CC" w:rsidRDefault="006B13CC" w:rsidP="006B13CC">
      <w:pPr>
        <w:pStyle w:val="Persberschrift1"/>
        <w:rPr>
          <w:rFonts w:eastAsiaTheme="minorHAnsi" w:cstheme="minorBidi"/>
          <w:b w:val="0"/>
          <w:bCs/>
          <w:color w:val="auto"/>
          <w:sz w:val="22"/>
          <w:szCs w:val="22"/>
          <w:u w:val="none"/>
        </w:rPr>
      </w:pPr>
    </w:p>
    <w:p w14:paraId="00094767" w14:textId="77777777" w:rsidR="006B13CC" w:rsidRPr="006B13CC" w:rsidRDefault="006B13CC" w:rsidP="006B13CC">
      <w:pPr>
        <w:pStyle w:val="Persberschrift1"/>
        <w:rPr>
          <w:rFonts w:eastAsiaTheme="minorHAnsi" w:cstheme="minorBidi"/>
          <w:b w:val="0"/>
          <w:bCs/>
          <w:color w:val="auto"/>
          <w:sz w:val="22"/>
          <w:szCs w:val="22"/>
          <w:u w:val="none"/>
        </w:rPr>
      </w:pPr>
      <w:r w:rsidRPr="006B13CC">
        <w:rPr>
          <w:rFonts w:eastAsiaTheme="minorHAnsi" w:cstheme="minorBidi"/>
          <w:b w:val="0"/>
          <w:bCs/>
          <w:color w:val="auto"/>
          <w:sz w:val="22"/>
          <w:szCs w:val="22"/>
          <w:u w:val="none"/>
        </w:rPr>
        <w:t xml:space="preserve">Jedes Rezept gehört zu einer bestimmten Kategorie wie </w:t>
      </w:r>
      <w:proofErr w:type="gramStart"/>
      <w:r w:rsidRPr="006B13CC">
        <w:rPr>
          <w:rFonts w:eastAsiaTheme="minorHAnsi" w:cstheme="minorBidi"/>
          <w:b w:val="0"/>
          <w:bCs/>
          <w:color w:val="auto"/>
          <w:sz w:val="22"/>
          <w:szCs w:val="22"/>
          <w:u w:val="none"/>
        </w:rPr>
        <w:t>Vegan</w:t>
      </w:r>
      <w:proofErr w:type="gramEnd"/>
      <w:r w:rsidRPr="006B13CC">
        <w:rPr>
          <w:rFonts w:eastAsiaTheme="minorHAnsi" w:cstheme="minorBidi"/>
          <w:b w:val="0"/>
          <w:bCs/>
          <w:color w:val="auto"/>
          <w:sz w:val="22"/>
          <w:szCs w:val="22"/>
          <w:u w:val="none"/>
        </w:rPr>
        <w:t xml:space="preserve">, Vegetarisch, Fleisch oder Fisch. Es gibt </w:t>
      </w:r>
      <w:proofErr w:type="gramStart"/>
      <w:r w:rsidRPr="006B13CC">
        <w:rPr>
          <w:rFonts w:eastAsiaTheme="minorHAnsi" w:cstheme="minorBidi"/>
          <w:b w:val="0"/>
          <w:bCs/>
          <w:color w:val="auto"/>
          <w:sz w:val="22"/>
          <w:szCs w:val="22"/>
          <w:u w:val="none"/>
        </w:rPr>
        <w:t>natürlich noch</w:t>
      </w:r>
      <w:proofErr w:type="gramEnd"/>
      <w:r w:rsidRPr="006B13CC">
        <w:rPr>
          <w:rFonts w:eastAsiaTheme="minorHAnsi" w:cstheme="minorBidi"/>
          <w:b w:val="0"/>
          <w:bCs/>
          <w:color w:val="auto"/>
          <w:sz w:val="22"/>
          <w:szCs w:val="22"/>
          <w:u w:val="none"/>
        </w:rPr>
        <w:t xml:space="preserve"> weitere Kategorien, aber in diesem Fall werden nur diese verwendet. Zusätzlich hat jedes Rezept einen Typ, der das Mahlzeitenkonzept wie Frühstück, Mittagessen, Abendessen oder Dessert beschreibt.</w:t>
      </w:r>
    </w:p>
    <w:p w14:paraId="7F04D816" w14:textId="77777777" w:rsidR="006B13CC" w:rsidRPr="006B13CC" w:rsidRDefault="006B13CC" w:rsidP="006B13CC">
      <w:pPr>
        <w:pStyle w:val="Persberschrift1"/>
        <w:rPr>
          <w:rFonts w:eastAsiaTheme="minorHAnsi" w:cstheme="minorBidi"/>
          <w:b w:val="0"/>
          <w:bCs/>
          <w:color w:val="auto"/>
          <w:sz w:val="22"/>
          <w:szCs w:val="22"/>
          <w:u w:val="none"/>
        </w:rPr>
      </w:pPr>
    </w:p>
    <w:p w14:paraId="77E2C17F" w14:textId="77777777" w:rsidR="006B13CC" w:rsidRPr="006B13CC" w:rsidRDefault="006B13CC" w:rsidP="006B13CC">
      <w:pPr>
        <w:pStyle w:val="Persberschrift1"/>
        <w:rPr>
          <w:rFonts w:eastAsiaTheme="minorHAnsi" w:cstheme="minorBidi"/>
          <w:b w:val="0"/>
          <w:bCs/>
          <w:color w:val="auto"/>
          <w:sz w:val="22"/>
          <w:szCs w:val="22"/>
          <w:u w:val="none"/>
        </w:rPr>
      </w:pPr>
      <w:r w:rsidRPr="006B13CC">
        <w:rPr>
          <w:rFonts w:eastAsiaTheme="minorHAnsi" w:cstheme="minorBidi"/>
          <w:b w:val="0"/>
          <w:bCs/>
          <w:color w:val="auto"/>
          <w:sz w:val="22"/>
          <w:szCs w:val="22"/>
          <w:u w:val="none"/>
        </w:rPr>
        <w:t>Ein Rezept wird immer von einem bestimmten Benutzer erstellt. Um Lesezeichen zu speichern, wurde eine Zwischentabelle zwischen Benutzer und Rezept erstellt, um festzuhalten, welcher Benutzer bei welchem Rezept ein Lesezeichen gesetzt hat.</w:t>
      </w:r>
    </w:p>
    <w:p w14:paraId="51261634" w14:textId="77777777" w:rsidR="006B13CC" w:rsidRPr="006B13CC" w:rsidRDefault="006B13CC" w:rsidP="006B13CC">
      <w:pPr>
        <w:pStyle w:val="Persberschrift1"/>
        <w:rPr>
          <w:rFonts w:eastAsiaTheme="minorHAnsi" w:cstheme="minorBidi"/>
          <w:b w:val="0"/>
          <w:bCs/>
          <w:color w:val="auto"/>
          <w:sz w:val="22"/>
          <w:szCs w:val="22"/>
          <w:u w:val="none"/>
        </w:rPr>
      </w:pPr>
    </w:p>
    <w:p w14:paraId="5F2A76D0" w14:textId="77777777" w:rsidR="006B13CC" w:rsidRDefault="006B13CC" w:rsidP="006B13CC">
      <w:pPr>
        <w:pStyle w:val="Persberschrift1"/>
        <w:rPr>
          <w:rFonts w:eastAsiaTheme="minorHAnsi" w:cstheme="minorBidi"/>
          <w:b w:val="0"/>
          <w:bCs/>
          <w:color w:val="auto"/>
          <w:sz w:val="22"/>
          <w:szCs w:val="22"/>
          <w:u w:val="none"/>
        </w:rPr>
      </w:pPr>
      <w:r w:rsidRPr="006B13CC">
        <w:rPr>
          <w:rFonts w:eastAsiaTheme="minorHAnsi" w:cstheme="minorBidi"/>
          <w:b w:val="0"/>
          <w:bCs/>
          <w:color w:val="auto"/>
          <w:sz w:val="22"/>
          <w:szCs w:val="22"/>
          <w:u w:val="none"/>
        </w:rPr>
        <w:t>Jeder Benutzer in dieser Datenbank hat einen Benutzernamen, eine E-Mail-Adresse und ein Passwort. Die ACCESS_TOKEN und REFRESH_TOKEN werden vom Backend zur Authentifizierung verwendet und sind daher ebenfalls in der Datenbank gespeichert, um den Wert in einem Cookie mit dem in der Datenbank zu vergleichen.</w:t>
      </w:r>
    </w:p>
    <w:p w14:paraId="22CD729E" w14:textId="77777777" w:rsidR="006B13CC" w:rsidRDefault="006B13CC" w:rsidP="006B13CC">
      <w:pPr>
        <w:pStyle w:val="Persberschrift1"/>
        <w:rPr>
          <w:rFonts w:eastAsiaTheme="minorHAnsi" w:cstheme="minorBidi"/>
          <w:b w:val="0"/>
          <w:bCs/>
          <w:color w:val="auto"/>
          <w:sz w:val="22"/>
          <w:szCs w:val="22"/>
          <w:u w:val="none"/>
        </w:rPr>
      </w:pPr>
    </w:p>
    <w:p w14:paraId="70A710CC" w14:textId="77777777" w:rsidR="006B13CC" w:rsidRDefault="006B13CC" w:rsidP="006B13CC">
      <w:pPr>
        <w:pStyle w:val="Persberschrift1"/>
        <w:rPr>
          <w:rFonts w:eastAsiaTheme="minorHAnsi" w:cstheme="minorBidi"/>
          <w:b w:val="0"/>
          <w:bCs/>
          <w:color w:val="auto"/>
          <w:sz w:val="22"/>
          <w:szCs w:val="22"/>
          <w:u w:val="none"/>
        </w:rPr>
      </w:pPr>
    </w:p>
    <w:p w14:paraId="0FDCA9B2" w14:textId="3EB2E925" w:rsidR="001071CF" w:rsidRPr="0098662E" w:rsidRDefault="001071CF" w:rsidP="006B13CC">
      <w:pPr>
        <w:pStyle w:val="Persberschrift1"/>
      </w:pPr>
      <w:r w:rsidRPr="0098662E">
        <w:lastRenderedPageBreak/>
        <w:t>Deployment</w:t>
      </w:r>
      <w:bookmarkEnd w:id="19"/>
    </w:p>
    <w:p w14:paraId="7039D54B" w14:textId="1EA7403E" w:rsidR="00332891" w:rsidRDefault="001E5A1A" w:rsidP="00A05B18">
      <w:pPr>
        <w:pStyle w:val="Persberschrift1"/>
      </w:pPr>
      <w:bookmarkStart w:id="20" w:name="_Toc138941948"/>
      <w:r>
        <w:rPr>
          <w:bCs/>
          <w:noProof/>
        </w:rPr>
        <w:drawing>
          <wp:anchor distT="0" distB="0" distL="114300" distR="114300" simplePos="0" relativeHeight="251668480" behindDoc="0" locked="0" layoutInCell="1" allowOverlap="1" wp14:anchorId="37344ACF" wp14:editId="11585874">
            <wp:simplePos x="0" y="0"/>
            <wp:positionH relativeFrom="margin">
              <wp:align>left</wp:align>
            </wp:positionH>
            <wp:positionV relativeFrom="paragraph">
              <wp:posOffset>261620</wp:posOffset>
            </wp:positionV>
            <wp:extent cx="2486660" cy="2057400"/>
            <wp:effectExtent l="0" t="0" r="8890" b="0"/>
            <wp:wrapNone/>
            <wp:docPr id="863502513" name="Picture 3" descr="A practical introduction to Docker containers | Red Hat Develo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ractical introduction to Docker containers | Red Hat Develop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6660"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0"/>
    </w:p>
    <w:p w14:paraId="16BA10B5" w14:textId="726C7B2F" w:rsidR="006134E6" w:rsidRDefault="006134E6" w:rsidP="0098662E">
      <w:pPr>
        <w:pStyle w:val="Persberschrift1"/>
      </w:pPr>
      <w:bookmarkStart w:id="21" w:name="_Toc138941949"/>
      <w:r>
        <w:rPr>
          <w:noProof/>
        </w:rPr>
        <mc:AlternateContent>
          <mc:Choice Requires="wps">
            <w:drawing>
              <wp:anchor distT="0" distB="0" distL="114300" distR="114300" simplePos="0" relativeHeight="251669504" behindDoc="0" locked="0" layoutInCell="1" allowOverlap="1" wp14:anchorId="6CDF2A64" wp14:editId="041065D7">
                <wp:simplePos x="0" y="0"/>
                <wp:positionH relativeFrom="margin">
                  <wp:align>right</wp:align>
                </wp:positionH>
                <wp:positionV relativeFrom="paragraph">
                  <wp:posOffset>6350</wp:posOffset>
                </wp:positionV>
                <wp:extent cx="3208444" cy="2065867"/>
                <wp:effectExtent l="19050" t="19050" r="11430" b="10795"/>
                <wp:wrapNone/>
                <wp:docPr id="512325967" name="Text Box 4"/>
                <wp:cNvGraphicFramePr/>
                <a:graphic xmlns:a="http://schemas.openxmlformats.org/drawingml/2006/main">
                  <a:graphicData uri="http://schemas.microsoft.com/office/word/2010/wordprocessingShape">
                    <wps:wsp>
                      <wps:cNvSpPr txBox="1"/>
                      <wps:spPr>
                        <a:xfrm>
                          <a:off x="0" y="0"/>
                          <a:ext cx="3208444" cy="2065867"/>
                        </a:xfrm>
                        <a:prstGeom prst="rect">
                          <a:avLst/>
                        </a:prstGeom>
                        <a:solidFill>
                          <a:schemeClr val="lt1"/>
                        </a:solidFill>
                        <a:ln w="38100">
                          <a:solidFill>
                            <a:prstClr val="black"/>
                          </a:solidFill>
                        </a:ln>
                      </wps:spPr>
                      <wps:txbx>
                        <w:txbxContent>
                          <w:p w14:paraId="128D72EB" w14:textId="7471C259" w:rsidR="006134E6" w:rsidRDefault="00836087" w:rsidP="00EB03A2">
                            <w:pPr>
                              <w:spacing w:before="240"/>
                            </w:pPr>
                            <w:r w:rsidRPr="00836087">
                              <w:t xml:space="preserve">Ich habe Dockerfiles für mein Frontend und </w:t>
                            </w:r>
                            <w:proofErr w:type="gramStart"/>
                            <w:r w:rsidRPr="00836087">
                              <w:t>Backend</w:t>
                            </w:r>
                            <w:proofErr w:type="gramEnd"/>
                            <w:r w:rsidRPr="00836087">
                              <w:t xml:space="preserve"> erstellt, die beide auf einem Node-Image basieren. Mein Frontend läuft jedoch auf Nginx. Anfangs habe ich die Images auf meiner GitHub Container Registry (ghcr) hochgeladen. Aufgrund von Authentifizierungsproblemen bei GitHub habe ich jedoch später Docker Hub als Container-Registry verwendet, um meine Images dort zu speichern.</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F2A64" id="Text Box 4" o:spid="_x0000_s1027" type="#_x0000_t202" style="position:absolute;margin-left:201.45pt;margin-top:.5pt;width:252.65pt;height:162.6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" fillcolor="white [3201]" strokeweight="3pt">
                <v:textbox>
                  <w:txbxContent>
                    <w:p w14:paraId="128D72EB" w14:textId="7471C259" w:rsidR="006134E6" w:rsidRDefault="00836087" w:rsidP="00EB03A2">
                      <w:pPr>
                        <w:spacing w:before="240"/>
                      </w:pPr>
                      <w:r w:rsidRPr="00836087">
                        <w:t xml:space="preserve">Ich habe Dockerfiles für mein Frontend und </w:t>
                      </w:r>
                      <w:proofErr w:type="gramStart"/>
                      <w:r w:rsidRPr="00836087">
                        <w:t>Backend</w:t>
                      </w:r>
                      <w:proofErr w:type="gramEnd"/>
                      <w:r w:rsidRPr="00836087">
                        <w:t xml:space="preserve"> erstellt, die beide auf einem Node-Image basieren. Mein Frontend läuft jedoch auf Nginx. Anfangs habe ich die Images auf meiner GitHub Container Registry (ghcr) hochgeladen. Aufgrund von Authentifizierungsproblemen bei GitHub habe ich jedoch später Docker Hub als Container-Registry verwendet, um meine Images dort zu speichern.</w:t>
                      </w:r>
                      <w:r>
                        <w:t xml:space="preserve"> </w:t>
                      </w:r>
                    </w:p>
                  </w:txbxContent>
                </v:textbox>
                <w10:wrap anchorx="margin"/>
              </v:shape>
            </w:pict>
          </mc:Fallback>
        </mc:AlternateContent>
      </w:r>
      <w:bookmarkEnd w:id="21"/>
    </w:p>
    <w:p w14:paraId="0A55429F" w14:textId="6AB3B604" w:rsidR="006134E6" w:rsidRDefault="006134E6" w:rsidP="001071CF">
      <w:pPr>
        <w:pStyle w:val="PersStandart"/>
      </w:pPr>
    </w:p>
    <w:p w14:paraId="32EFB1BA" w14:textId="50BAA080" w:rsidR="006134E6" w:rsidRDefault="006134E6" w:rsidP="001071CF">
      <w:pPr>
        <w:pStyle w:val="PersStandart"/>
      </w:pPr>
    </w:p>
    <w:p w14:paraId="4E4C873C" w14:textId="211ED9CD" w:rsidR="006134E6" w:rsidRDefault="006134E6" w:rsidP="001071CF">
      <w:pPr>
        <w:pStyle w:val="PersStandart"/>
      </w:pPr>
    </w:p>
    <w:p w14:paraId="2978950B" w14:textId="58D453D5" w:rsidR="006134E6" w:rsidRDefault="006134E6" w:rsidP="001071CF">
      <w:pPr>
        <w:pStyle w:val="PersStandart"/>
      </w:pPr>
    </w:p>
    <w:p w14:paraId="2764915E" w14:textId="06340199" w:rsidR="006134E6" w:rsidRDefault="006134E6" w:rsidP="001071CF">
      <w:pPr>
        <w:pStyle w:val="PersStandart"/>
      </w:pPr>
    </w:p>
    <w:p w14:paraId="432F12FB" w14:textId="097E272F" w:rsidR="008F01BD" w:rsidRDefault="008F01BD" w:rsidP="007E6D7E">
      <w:pPr>
        <w:pStyle w:val="Persberschrift1"/>
      </w:pPr>
    </w:p>
    <w:p w14:paraId="592A5D14" w14:textId="77777777" w:rsidR="001E5A1A" w:rsidRDefault="001E5A1A" w:rsidP="007E6D7E">
      <w:pPr>
        <w:pStyle w:val="Persberschrift1"/>
      </w:pPr>
    </w:p>
    <w:p w14:paraId="25EC1B83" w14:textId="04E5178B" w:rsidR="006134E6" w:rsidRDefault="006134E6" w:rsidP="007E6D7E">
      <w:pPr>
        <w:pStyle w:val="Persberschrift1"/>
      </w:pPr>
    </w:p>
    <w:p w14:paraId="41054B3C" w14:textId="48453E07" w:rsidR="006134E6" w:rsidRDefault="006134E6" w:rsidP="007E6D7E">
      <w:pPr>
        <w:pStyle w:val="Persberschrift1"/>
      </w:pPr>
    </w:p>
    <w:p w14:paraId="1B4E73D6" w14:textId="40C9483D" w:rsidR="006134E6" w:rsidRDefault="006134E6" w:rsidP="007E6D7E">
      <w:pPr>
        <w:pStyle w:val="Persberschrift1"/>
      </w:pPr>
      <w:bookmarkStart w:id="22" w:name="_Toc138941951"/>
      <w:r>
        <w:rPr>
          <w:b w:val="0"/>
          <w:noProof/>
        </w:rPr>
        <w:drawing>
          <wp:anchor distT="0" distB="0" distL="114300" distR="114300" simplePos="0" relativeHeight="251670528" behindDoc="0" locked="0" layoutInCell="1" allowOverlap="1" wp14:anchorId="4F0148D5" wp14:editId="49CE8277">
            <wp:simplePos x="0" y="0"/>
            <wp:positionH relativeFrom="margin">
              <wp:align>right</wp:align>
            </wp:positionH>
            <wp:positionV relativeFrom="paragraph">
              <wp:posOffset>35983</wp:posOffset>
            </wp:positionV>
            <wp:extent cx="5740400" cy="1270000"/>
            <wp:effectExtent l="0" t="0" r="0" b="6350"/>
            <wp:wrapNone/>
            <wp:docPr id="2043484464" name="Picture 5" descr="Kubern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ubernet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0400" cy="12700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2"/>
    </w:p>
    <w:p w14:paraId="2490C48C" w14:textId="62400765" w:rsidR="006134E6" w:rsidRDefault="006134E6" w:rsidP="007E6D7E">
      <w:pPr>
        <w:pStyle w:val="Persberschrift1"/>
      </w:pPr>
    </w:p>
    <w:p w14:paraId="3374EC2B" w14:textId="77777777" w:rsidR="0098662E" w:rsidRDefault="0098662E" w:rsidP="007E6D7E">
      <w:pPr>
        <w:pStyle w:val="Persberschrift1"/>
      </w:pPr>
    </w:p>
    <w:p w14:paraId="4DB7D32A" w14:textId="77777777" w:rsidR="006134E6" w:rsidRDefault="006134E6" w:rsidP="007E6D7E">
      <w:pPr>
        <w:pStyle w:val="Persberschrift1"/>
      </w:pPr>
    </w:p>
    <w:p w14:paraId="73AF94F5" w14:textId="77777777" w:rsidR="006134E6" w:rsidRDefault="006134E6" w:rsidP="007E6D7E">
      <w:pPr>
        <w:pStyle w:val="Persberschrift1"/>
      </w:pPr>
    </w:p>
    <w:p w14:paraId="39F56579" w14:textId="77777777" w:rsidR="006134E6" w:rsidRDefault="006134E6" w:rsidP="007E6D7E">
      <w:pPr>
        <w:pStyle w:val="Persberschrift1"/>
      </w:pPr>
    </w:p>
    <w:p w14:paraId="167BC4D4" w14:textId="7F065680" w:rsidR="006134E6" w:rsidRDefault="006134E6" w:rsidP="007E6D7E">
      <w:pPr>
        <w:pStyle w:val="Persberschrift1"/>
      </w:pPr>
    </w:p>
    <w:p w14:paraId="57FDC3AD" w14:textId="47B1DE03" w:rsidR="006134E6" w:rsidRDefault="0098662E" w:rsidP="007E6D7E">
      <w:pPr>
        <w:pStyle w:val="Persberschrift1"/>
      </w:pPr>
      <w:bookmarkStart w:id="23" w:name="_Toc138941952"/>
      <w:r>
        <w:rPr>
          <w:noProof/>
        </w:rPr>
        <mc:AlternateContent>
          <mc:Choice Requires="wps">
            <w:drawing>
              <wp:anchor distT="0" distB="0" distL="114300" distR="114300" simplePos="0" relativeHeight="251672576" behindDoc="0" locked="0" layoutInCell="1" allowOverlap="1" wp14:anchorId="2ACFA4B5" wp14:editId="76755B83">
                <wp:simplePos x="0" y="0"/>
                <wp:positionH relativeFrom="margin">
                  <wp:align>right</wp:align>
                </wp:positionH>
                <wp:positionV relativeFrom="paragraph">
                  <wp:posOffset>13970</wp:posOffset>
                </wp:positionV>
                <wp:extent cx="5707380" cy="3426884"/>
                <wp:effectExtent l="19050" t="19050" r="26670" b="21590"/>
                <wp:wrapNone/>
                <wp:docPr id="1147178031" name="Text Box 4"/>
                <wp:cNvGraphicFramePr/>
                <a:graphic xmlns:a="http://schemas.openxmlformats.org/drawingml/2006/main">
                  <a:graphicData uri="http://schemas.microsoft.com/office/word/2010/wordprocessingShape">
                    <wps:wsp>
                      <wps:cNvSpPr txBox="1"/>
                      <wps:spPr>
                        <a:xfrm>
                          <a:off x="0" y="0"/>
                          <a:ext cx="5707380" cy="3426884"/>
                        </a:xfrm>
                        <a:prstGeom prst="rect">
                          <a:avLst/>
                        </a:prstGeom>
                        <a:solidFill>
                          <a:schemeClr val="lt1"/>
                        </a:solidFill>
                        <a:ln w="38100">
                          <a:solidFill>
                            <a:prstClr val="black"/>
                          </a:solidFill>
                        </a:ln>
                      </wps:spPr>
                      <wps:txbx>
                        <w:txbxContent>
                          <w:p w14:paraId="41C7CE9D" w14:textId="7646C5DD" w:rsidR="006B13CC" w:rsidRDefault="006B13CC" w:rsidP="006B13CC">
                            <w:pPr>
                              <w:spacing w:before="240" w:line="240" w:lineRule="auto"/>
                              <w:jc w:val="both"/>
                            </w:pPr>
                            <w:r>
                              <w:t xml:space="preserve">Da ich nur ein Gerät zur Verfügung habe, habe ich mein Kubernetes-Cluster mit Minikube erstellt. Um mein Frontend und </w:t>
                            </w:r>
                            <w:proofErr w:type="gramStart"/>
                            <w:r>
                              <w:t>Backend</w:t>
                            </w:r>
                            <w:proofErr w:type="gramEnd"/>
                            <w:r>
                              <w:t xml:space="preserve"> zu betreiben, habe ich Dockerfiles erstellt, die beide auf einem Node-Image basieren. Während das Backend direkt auf Node läuft, habe ich für das Frontend den Nginx-Webserver ausgewählt. Ursprünglich habe ich die Docker-Images auf meine GitHub Container Registry (ghcr) hochgeladen. Allerdings stieß ich auf Schwierigkeiten bei der Authentifizierung bei GitHub, weshalb ich später Docker Hub als Container Registry verwendete.</w:t>
                            </w:r>
                            <w:r>
                              <w:t xml:space="preserve"> </w:t>
                            </w:r>
                            <w:r>
                              <w:t>Für die Bereitstellung meiner Anwendungen habe ich YAML-Dateien erstellt, die Deployments und Services für das Backend, Frontend, die Datenbank und phpMyAdmin enthalten. Für die Datenbank entschied ich mich für das MySQL-Image. Um das Datenbankpasswort sicher zu speichern, erstellte ich ein Secret. Um einen sicheren externen Zugriff auf meine Anwendungen zu ermöglichen, entschied ich mich für die Verwendung von Ingress anstelle von NodePorts. Hierbei setzte ich den Nginx-Ingress-Controller ein und konfigurierte Routing-Regeln, um die Anfragen automatisch an die richtigen Ziele weiterzuleiten. Anfangs hatte ich einige Schwierigkeiten, von außen auf die Pods zugreifen zu können. Nach einigem Aufwand konnte ich jedoch phpMyAdmin über den Port 81 erreichbar machen, während der Ingress-Controller auf Port 80 lief. Dadurch wurden alle Anfragen an das Frontend weitergeleitet, es sei denn, der Pfad begann mit "/</w:t>
                            </w:r>
                            <w:proofErr w:type="spellStart"/>
                            <w:r>
                              <w:t>api</w:t>
                            </w:r>
                            <w:proofErr w:type="spellEnd"/>
                            <w:r>
                              <w:t>/". In diesem Fall erfolgte eine Weiterleitung an das Backend.</w:t>
                            </w:r>
                          </w:p>
                          <w:p w14:paraId="294E33E1" w14:textId="77777777" w:rsidR="006B13CC" w:rsidRDefault="006B13CC" w:rsidP="006B13CC">
                            <w:pPr>
                              <w:spacing w:before="240" w:line="240" w:lineRule="auto"/>
                              <w:jc w:val="both"/>
                            </w:pPr>
                          </w:p>
                          <w:p w14:paraId="73EA9CD7" w14:textId="38290638" w:rsidR="006134E6" w:rsidRDefault="006B13CC" w:rsidP="006B13CC">
                            <w:pPr>
                              <w:spacing w:before="240" w:line="240" w:lineRule="auto"/>
                              <w:jc w:val="both"/>
                            </w:pPr>
                            <w:r>
                              <w:t>Obwohl dieser Teil meiner Infrastruktur reibungslos funktionierte, traten noch einige Probleme mit der Datenbank auf. Aufgrund von Zeitmangel hatte ich jedoch keine Möglichkeit, diese Versions- und andere Schwierigkeiten zu beheben.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FA4B5" id="_x0000_s1028" type="#_x0000_t202" style="position:absolute;margin-left:398.2pt;margin-top:1.1pt;width:449.4pt;height:269.8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" fillcolor="white [3201]" strokeweight="3pt">
                <v:textbox>
                  <w:txbxContent>
                    <w:p w14:paraId="41C7CE9D" w14:textId="7646C5DD" w:rsidR="006B13CC" w:rsidRDefault="006B13CC" w:rsidP="006B13CC">
                      <w:pPr>
                        <w:spacing w:before="240" w:line="240" w:lineRule="auto"/>
                        <w:jc w:val="both"/>
                      </w:pPr>
                      <w:r>
                        <w:t xml:space="preserve">Da ich nur ein Gerät zur Verfügung habe, habe ich mein Kubernetes-Cluster mit Minikube erstellt. Um mein Frontend und </w:t>
                      </w:r>
                      <w:proofErr w:type="gramStart"/>
                      <w:r>
                        <w:t>Backend</w:t>
                      </w:r>
                      <w:proofErr w:type="gramEnd"/>
                      <w:r>
                        <w:t xml:space="preserve"> zu betreiben, habe ich Dockerfiles erstellt, die beide auf einem Node-Image basieren. Während das Backend direkt auf Node läuft, habe ich für das Frontend den Nginx-Webserver ausgewählt. Ursprünglich habe ich die Docker-Images auf meine GitHub Container Registry (ghcr) hochgeladen. Allerdings stieß ich auf Schwierigkeiten bei der Authentifizierung bei GitHub, weshalb ich später Docker Hub als Container Registry verwendete.</w:t>
                      </w:r>
                      <w:r>
                        <w:t xml:space="preserve"> </w:t>
                      </w:r>
                      <w:r>
                        <w:t>Für die Bereitstellung meiner Anwendungen habe ich YAML-Dateien erstellt, die Deployments und Services für das Backend, Frontend, die Datenbank und phpMyAdmin enthalten. Für die Datenbank entschied ich mich für das MySQL-Image. Um das Datenbankpasswort sicher zu speichern, erstellte ich ein Secret. Um einen sicheren externen Zugriff auf meine Anwendungen zu ermöglichen, entschied ich mich für die Verwendung von Ingress anstelle von NodePorts. Hierbei setzte ich den Nginx-Ingress-Controller ein und konfigurierte Routing-Regeln, um die Anfragen automatisch an die richtigen Ziele weiterzuleiten. Anfangs hatte ich einige Schwierigkeiten, von außen auf die Pods zugreifen zu können. Nach einigem Aufwand konnte ich jedoch phpMyAdmin über den Port 81 erreichbar machen, während der Ingress-Controller auf Port 80 lief. Dadurch wurden alle Anfragen an das Frontend weitergeleitet, es sei denn, der Pfad begann mit "/</w:t>
                      </w:r>
                      <w:proofErr w:type="spellStart"/>
                      <w:r>
                        <w:t>api</w:t>
                      </w:r>
                      <w:proofErr w:type="spellEnd"/>
                      <w:r>
                        <w:t>/". In diesem Fall erfolgte eine Weiterleitung an das Backend.</w:t>
                      </w:r>
                    </w:p>
                    <w:p w14:paraId="294E33E1" w14:textId="77777777" w:rsidR="006B13CC" w:rsidRDefault="006B13CC" w:rsidP="006B13CC">
                      <w:pPr>
                        <w:spacing w:before="240" w:line="240" w:lineRule="auto"/>
                        <w:jc w:val="both"/>
                      </w:pPr>
                    </w:p>
                    <w:p w14:paraId="73EA9CD7" w14:textId="38290638" w:rsidR="006134E6" w:rsidRDefault="006B13CC" w:rsidP="006B13CC">
                      <w:pPr>
                        <w:spacing w:before="240" w:line="240" w:lineRule="auto"/>
                        <w:jc w:val="both"/>
                      </w:pPr>
                      <w:r>
                        <w:t>Obwohl dieser Teil meiner Infrastruktur reibungslos funktionierte, traten noch einige Probleme mit der Datenbank auf. Aufgrund von Zeitmangel hatte ich jedoch keine Möglichkeit, diese Versions- und andere Schwierigkeiten zu beheben.</w:t>
                      </w:r>
                    </w:p>
                  </w:txbxContent>
                </v:textbox>
                <w10:wrap anchorx="margin"/>
              </v:shape>
            </w:pict>
          </mc:Fallback>
        </mc:AlternateContent>
      </w:r>
      <w:bookmarkEnd w:id="23"/>
    </w:p>
    <w:p w14:paraId="270F8C84" w14:textId="505D3551" w:rsidR="006134E6" w:rsidRDefault="006134E6" w:rsidP="007E6D7E">
      <w:pPr>
        <w:pStyle w:val="Persberschrift1"/>
      </w:pPr>
    </w:p>
    <w:p w14:paraId="6357F623" w14:textId="033BE8D2" w:rsidR="006134E6" w:rsidRDefault="006134E6" w:rsidP="007E6D7E">
      <w:pPr>
        <w:pStyle w:val="Persberschrift1"/>
      </w:pPr>
    </w:p>
    <w:p w14:paraId="1E8DADBF" w14:textId="5321BD10" w:rsidR="006134E6" w:rsidRDefault="006134E6" w:rsidP="007E6D7E">
      <w:pPr>
        <w:pStyle w:val="Persberschrift1"/>
      </w:pPr>
    </w:p>
    <w:p w14:paraId="487E1B66" w14:textId="7F30F959" w:rsidR="006134E6" w:rsidRDefault="006134E6" w:rsidP="007E6D7E">
      <w:pPr>
        <w:pStyle w:val="Persberschrift1"/>
      </w:pPr>
    </w:p>
    <w:p w14:paraId="4BC48B98" w14:textId="77777777" w:rsidR="006134E6" w:rsidRDefault="006134E6" w:rsidP="007E6D7E">
      <w:pPr>
        <w:pStyle w:val="Persberschrift1"/>
      </w:pPr>
    </w:p>
    <w:p w14:paraId="106333C4" w14:textId="77777777" w:rsidR="006134E6" w:rsidRDefault="006134E6" w:rsidP="007E6D7E">
      <w:pPr>
        <w:pStyle w:val="Persberschrift1"/>
      </w:pPr>
    </w:p>
    <w:p w14:paraId="631DB1EB" w14:textId="77777777" w:rsidR="006134E6" w:rsidRDefault="006134E6" w:rsidP="007E6D7E">
      <w:pPr>
        <w:pStyle w:val="Persberschrift1"/>
      </w:pPr>
    </w:p>
    <w:p w14:paraId="6F9FFAA7" w14:textId="77777777" w:rsidR="006134E6" w:rsidRDefault="006134E6" w:rsidP="007E6D7E">
      <w:pPr>
        <w:pStyle w:val="Persberschrift1"/>
      </w:pPr>
    </w:p>
    <w:p w14:paraId="5ED9C52E" w14:textId="77777777" w:rsidR="006134E6" w:rsidRDefault="006134E6" w:rsidP="007E6D7E">
      <w:pPr>
        <w:pStyle w:val="Persberschrift1"/>
      </w:pPr>
    </w:p>
    <w:p w14:paraId="1B7E33EC" w14:textId="77777777" w:rsidR="006134E6" w:rsidRDefault="006134E6" w:rsidP="007E6D7E">
      <w:pPr>
        <w:pStyle w:val="Persberschrift1"/>
      </w:pPr>
    </w:p>
    <w:p w14:paraId="6D217D89" w14:textId="77777777" w:rsidR="006134E6" w:rsidRDefault="006134E6" w:rsidP="007E6D7E">
      <w:pPr>
        <w:pStyle w:val="Persberschrift1"/>
      </w:pPr>
    </w:p>
    <w:p w14:paraId="1B437AB0" w14:textId="77777777" w:rsidR="006134E6" w:rsidRDefault="006134E6" w:rsidP="007E6D7E">
      <w:pPr>
        <w:pStyle w:val="Persberschrift1"/>
      </w:pPr>
    </w:p>
    <w:p w14:paraId="5FE1C8A0" w14:textId="16F27056" w:rsidR="006134E6" w:rsidRPr="0098662E" w:rsidRDefault="006134E6"/>
    <w:p w14:paraId="6F859124" w14:textId="77777777" w:rsidR="001E5A1A" w:rsidRDefault="001E5A1A" w:rsidP="001E5A1A">
      <w:pPr>
        <w:pStyle w:val="Persberschrift1"/>
      </w:pPr>
      <w:bookmarkStart w:id="24" w:name="_Toc138941953"/>
      <w:bookmarkStart w:id="25" w:name="_Toc138941950"/>
      <w:r>
        <w:lastRenderedPageBreak/>
        <w:t>Page Beschreibung</w:t>
      </w:r>
      <w:bookmarkEnd w:id="25"/>
    </w:p>
    <w:p w14:paraId="77937893" w14:textId="77777777" w:rsidR="001E5A1A" w:rsidRDefault="001E5A1A" w:rsidP="008F01BD">
      <w:pPr>
        <w:pStyle w:val="Persberschrift2"/>
      </w:pPr>
    </w:p>
    <w:p w14:paraId="6A9F1A14" w14:textId="05390578" w:rsidR="008F01BD" w:rsidRDefault="008F01BD" w:rsidP="008F01BD">
      <w:pPr>
        <w:pStyle w:val="Persberschrift2"/>
      </w:pPr>
      <w:proofErr w:type="gramStart"/>
      <w:r>
        <w:t>Home Page</w:t>
      </w:r>
      <w:bookmarkEnd w:id="24"/>
      <w:proofErr w:type="gramEnd"/>
    </w:p>
    <w:p w14:paraId="130A8D54" w14:textId="6306DA23" w:rsidR="008F01BD" w:rsidRDefault="008F01BD" w:rsidP="008F01BD">
      <w:pPr>
        <w:pStyle w:val="Persberschrift2"/>
      </w:pPr>
    </w:p>
    <w:p w14:paraId="017DCEEC" w14:textId="77777777" w:rsidR="00B86DB0" w:rsidRDefault="00B86DB0" w:rsidP="00B86DB0">
      <w:pPr>
        <w:pStyle w:val="PersStandart"/>
      </w:pPr>
    </w:p>
    <w:p w14:paraId="5DD0EA12" w14:textId="71073EA0" w:rsidR="00B86DB0" w:rsidRDefault="00B86DB0" w:rsidP="00B86DB0">
      <w:pPr>
        <w:pStyle w:val="PersStandart"/>
      </w:pPr>
      <w:r>
        <w:t xml:space="preserve">Auf meiner </w:t>
      </w:r>
      <w:proofErr w:type="gramStart"/>
      <w:r>
        <w:t>Home Page</w:t>
      </w:r>
      <w:proofErr w:type="gramEnd"/>
      <w:r>
        <w:t xml:space="preserve"> können sowohl angemeldete Benutzer als auch Gäste alle veröffentlichten Rezepte einsehen. Ich habe die Möglichkeit, die Rezepte nach meinen eigenen Vorlieben zu filtern, zu sortieren und gezielt nach bestimmten Ergebnissen zu suchen.</w:t>
      </w:r>
    </w:p>
    <w:p w14:paraId="4E142885" w14:textId="77777777" w:rsidR="00B86DB0" w:rsidRDefault="00B86DB0" w:rsidP="00B86DB0">
      <w:pPr>
        <w:pStyle w:val="PersStandart"/>
      </w:pPr>
    </w:p>
    <w:p w14:paraId="32B0AD1A" w14:textId="77777777" w:rsidR="00B86DB0" w:rsidRDefault="00B86DB0" w:rsidP="00B86DB0">
      <w:pPr>
        <w:pStyle w:val="PersStandart"/>
      </w:pPr>
      <w:r>
        <w:t xml:space="preserve">Um eine optimale Performance und eine reibungslose Benutzererfahrung zu gewährleisten, verarbeite ich die Daten direkt im Frontend. Dank der Verwendung von </w:t>
      </w:r>
      <w:proofErr w:type="spellStart"/>
      <w:r>
        <w:t>React</w:t>
      </w:r>
      <w:proofErr w:type="spellEnd"/>
      <w:r>
        <w:t>, einer leistungsstarken JavaScript-Bibliothek, werden die Komponenten automatisch mit den passenden Informationen aktualisiert und angezeigt.</w:t>
      </w:r>
    </w:p>
    <w:p w14:paraId="3EED7BE3" w14:textId="77777777" w:rsidR="00B86DB0" w:rsidRDefault="00B86DB0" w:rsidP="00B86DB0">
      <w:pPr>
        <w:pStyle w:val="PersStandart"/>
      </w:pPr>
    </w:p>
    <w:p w14:paraId="2A6DB4CA" w14:textId="37B68B35" w:rsidR="00EB03A2" w:rsidRDefault="00B86DB0" w:rsidP="00B86DB0">
      <w:pPr>
        <w:pStyle w:val="PersStandart"/>
      </w:pPr>
      <w:r>
        <w:t xml:space="preserve">Als angemeldeter Benutzer wird mein persönlicher Benutzername auf der </w:t>
      </w:r>
      <w:proofErr w:type="gramStart"/>
      <w:r>
        <w:t>Home Page</w:t>
      </w:r>
      <w:proofErr w:type="gramEnd"/>
      <w:r>
        <w:t xml:space="preserve"> prominent präsentiert, um eine individuelle Note zu verleihen und mich willkommen zu heißen.</w:t>
      </w:r>
    </w:p>
    <w:p w14:paraId="5D3D26B9" w14:textId="77777777" w:rsidR="00B86DB0" w:rsidRDefault="00B86DB0" w:rsidP="00B86DB0">
      <w:pPr>
        <w:pStyle w:val="PersStandart"/>
      </w:pPr>
    </w:p>
    <w:p w14:paraId="79F2B84A" w14:textId="232DAFCC" w:rsidR="00EB03A2" w:rsidRDefault="00EB03A2" w:rsidP="008F01BD">
      <w:pPr>
        <w:pStyle w:val="PersStandart"/>
        <w:rPr>
          <w:b/>
          <w:bCs w:val="0"/>
          <w:sz w:val="32"/>
          <w:szCs w:val="32"/>
        </w:rPr>
      </w:pPr>
      <w:r w:rsidRPr="004B6AB2">
        <w:rPr>
          <w:b/>
          <w:bCs w:val="0"/>
          <w:sz w:val="28"/>
          <w:szCs w:val="28"/>
        </w:rPr>
        <w:t>Sortierung</w:t>
      </w:r>
      <w:r w:rsidR="004B6AB2" w:rsidRPr="004B6AB2">
        <w:rPr>
          <w:b/>
          <w:bCs w:val="0"/>
          <w:sz w:val="28"/>
          <w:szCs w:val="28"/>
        </w:rPr>
        <w:t>smöglichkeiten</w:t>
      </w:r>
      <w:r w:rsidRPr="004B6AB2">
        <w:rPr>
          <w:b/>
          <w:bCs w:val="0"/>
          <w:sz w:val="32"/>
          <w:szCs w:val="32"/>
        </w:rPr>
        <w:t>:</w:t>
      </w:r>
    </w:p>
    <w:p w14:paraId="3771A433" w14:textId="77777777" w:rsidR="00B86DB0" w:rsidRPr="004B6AB2" w:rsidRDefault="00B86DB0" w:rsidP="008F01BD">
      <w:pPr>
        <w:pStyle w:val="PersStandart"/>
        <w:rPr>
          <w:b/>
          <w:bCs w:val="0"/>
          <w:sz w:val="32"/>
          <w:szCs w:val="32"/>
        </w:rPr>
      </w:pPr>
    </w:p>
    <w:p w14:paraId="4101B3BE" w14:textId="2686F53D" w:rsidR="00EB03A2" w:rsidRDefault="00EB03A2" w:rsidP="00EB03A2">
      <w:pPr>
        <w:pStyle w:val="PersStandart"/>
        <w:numPr>
          <w:ilvl w:val="0"/>
          <w:numId w:val="17"/>
        </w:numPr>
      </w:pPr>
      <w:r>
        <w:t>Titel ASC / Titel DESC</w:t>
      </w:r>
    </w:p>
    <w:p w14:paraId="5E45D1D7" w14:textId="0B70B412" w:rsidR="00EB03A2" w:rsidRDefault="004B6AB2" w:rsidP="00EB03A2">
      <w:pPr>
        <w:pStyle w:val="PersStandart"/>
        <w:numPr>
          <w:ilvl w:val="0"/>
          <w:numId w:val="17"/>
        </w:numPr>
      </w:pPr>
      <w:r>
        <w:t xml:space="preserve">Kalorien ASC / </w:t>
      </w:r>
      <w:r>
        <w:t xml:space="preserve">Kalorien </w:t>
      </w:r>
      <w:r>
        <w:t>DESC</w:t>
      </w:r>
    </w:p>
    <w:p w14:paraId="43E546BB" w14:textId="74FEED64" w:rsidR="004B6AB2" w:rsidRDefault="004B6AB2" w:rsidP="00EB03A2">
      <w:pPr>
        <w:pStyle w:val="PersStandart"/>
        <w:numPr>
          <w:ilvl w:val="0"/>
          <w:numId w:val="17"/>
        </w:numPr>
      </w:pPr>
      <w:r>
        <w:t xml:space="preserve">Proteine ASC / </w:t>
      </w:r>
      <w:r>
        <w:t>Proteine</w:t>
      </w:r>
      <w:r>
        <w:t xml:space="preserve"> </w:t>
      </w:r>
      <w:r>
        <w:t>DESC</w:t>
      </w:r>
    </w:p>
    <w:p w14:paraId="4BC5A52A" w14:textId="641E4FDF" w:rsidR="004B6AB2" w:rsidRDefault="004B6AB2" w:rsidP="00EB03A2">
      <w:pPr>
        <w:pStyle w:val="PersStandart"/>
        <w:numPr>
          <w:ilvl w:val="0"/>
          <w:numId w:val="17"/>
        </w:numPr>
      </w:pPr>
      <w:r>
        <w:t xml:space="preserve">Nahrungsfasern ASC / </w:t>
      </w:r>
      <w:r>
        <w:t>Nahrungsfasern</w:t>
      </w:r>
      <w:r>
        <w:t xml:space="preserve"> </w:t>
      </w:r>
      <w:r>
        <w:t>DESC</w:t>
      </w:r>
    </w:p>
    <w:p w14:paraId="6BDF961C" w14:textId="3E68762C" w:rsidR="004B6AB2" w:rsidRDefault="004B6AB2" w:rsidP="00EB03A2">
      <w:pPr>
        <w:pStyle w:val="PersStandart"/>
        <w:numPr>
          <w:ilvl w:val="0"/>
          <w:numId w:val="17"/>
        </w:numPr>
      </w:pPr>
      <w:r>
        <w:t>Zucker ASC / Zucker DESC</w:t>
      </w:r>
    </w:p>
    <w:p w14:paraId="0BD5DB92" w14:textId="69ADDDBF" w:rsidR="004B6AB2" w:rsidRDefault="004B6AB2" w:rsidP="004B6AB2">
      <w:pPr>
        <w:pStyle w:val="PersStandart"/>
        <w:numPr>
          <w:ilvl w:val="0"/>
          <w:numId w:val="17"/>
        </w:numPr>
      </w:pPr>
      <w:r>
        <w:t xml:space="preserve">Fett ASC / </w:t>
      </w:r>
      <w:r>
        <w:t>Fett</w:t>
      </w:r>
      <w:r>
        <w:t xml:space="preserve"> DESC</w:t>
      </w:r>
    </w:p>
    <w:p w14:paraId="53C71EE6" w14:textId="77777777" w:rsidR="006B3F42" w:rsidRDefault="006B3F42" w:rsidP="006B3F42">
      <w:pPr>
        <w:pStyle w:val="PersStandart"/>
      </w:pPr>
    </w:p>
    <w:p w14:paraId="2CE8A2B1" w14:textId="41D11424" w:rsidR="006B3F42" w:rsidRDefault="006B3F42" w:rsidP="006B3F42">
      <w:pPr>
        <w:pStyle w:val="PersStandart"/>
        <w:rPr>
          <w:b/>
          <w:bCs w:val="0"/>
          <w:sz w:val="28"/>
          <w:szCs w:val="28"/>
        </w:rPr>
      </w:pPr>
      <w:r w:rsidRPr="006B3F42">
        <w:rPr>
          <w:b/>
          <w:bCs w:val="0"/>
          <w:sz w:val="28"/>
          <w:szCs w:val="28"/>
        </w:rPr>
        <w:t>Filterungsmöglichkeiten:</w:t>
      </w:r>
    </w:p>
    <w:p w14:paraId="435856CF" w14:textId="77777777" w:rsidR="00B86DB0" w:rsidRDefault="00B86DB0" w:rsidP="006B3F42">
      <w:pPr>
        <w:pStyle w:val="PersStandart"/>
        <w:rPr>
          <w:b/>
          <w:bCs w:val="0"/>
          <w:sz w:val="28"/>
          <w:szCs w:val="28"/>
        </w:rPr>
      </w:pPr>
    </w:p>
    <w:p w14:paraId="1BA785DD" w14:textId="3ADA513A" w:rsidR="006B3F42" w:rsidRDefault="006B3F42" w:rsidP="006B3F42">
      <w:pPr>
        <w:pStyle w:val="PersStandart"/>
        <w:numPr>
          <w:ilvl w:val="0"/>
          <w:numId w:val="19"/>
        </w:numPr>
      </w:pPr>
      <w:r>
        <w:t>Vegan</w:t>
      </w:r>
    </w:p>
    <w:p w14:paraId="7326404F" w14:textId="20636949" w:rsidR="006B3F42" w:rsidRDefault="006B3F42" w:rsidP="006B3F42">
      <w:pPr>
        <w:pStyle w:val="PersStandart"/>
        <w:numPr>
          <w:ilvl w:val="0"/>
          <w:numId w:val="19"/>
        </w:numPr>
      </w:pPr>
      <w:r>
        <w:t>Vegetarisch</w:t>
      </w:r>
    </w:p>
    <w:p w14:paraId="21A70C9E" w14:textId="305DBE1F" w:rsidR="006B3F42" w:rsidRDefault="006B3F42" w:rsidP="006B3F42">
      <w:pPr>
        <w:pStyle w:val="PersStandart"/>
        <w:numPr>
          <w:ilvl w:val="0"/>
          <w:numId w:val="19"/>
        </w:numPr>
      </w:pPr>
      <w:r>
        <w:t>Fleisch</w:t>
      </w:r>
    </w:p>
    <w:p w14:paraId="7AB2E1C7" w14:textId="6AAA46E0" w:rsidR="006B3F42" w:rsidRDefault="006B3F42" w:rsidP="006B3F42">
      <w:pPr>
        <w:pStyle w:val="PersStandart"/>
        <w:numPr>
          <w:ilvl w:val="0"/>
          <w:numId w:val="19"/>
        </w:numPr>
      </w:pPr>
      <w:r>
        <w:t>Fisch</w:t>
      </w:r>
    </w:p>
    <w:p w14:paraId="124655B6" w14:textId="644FF0D1" w:rsidR="006B3F42" w:rsidRDefault="006B3F42" w:rsidP="006B3F42">
      <w:pPr>
        <w:pStyle w:val="PersStandart"/>
        <w:numPr>
          <w:ilvl w:val="0"/>
          <w:numId w:val="19"/>
        </w:numPr>
      </w:pPr>
      <w:r>
        <w:t>Kalorien Min / Max</w:t>
      </w:r>
    </w:p>
    <w:p w14:paraId="6214E2A5" w14:textId="2FE3CE15" w:rsidR="006B3F42" w:rsidRDefault="006B3F42" w:rsidP="006B3F42">
      <w:pPr>
        <w:pStyle w:val="PersStandart"/>
        <w:numPr>
          <w:ilvl w:val="0"/>
          <w:numId w:val="19"/>
        </w:numPr>
      </w:pPr>
      <w:r>
        <w:t>Proteine Min / Max</w:t>
      </w:r>
    </w:p>
    <w:p w14:paraId="493FBF56" w14:textId="231CCE72" w:rsidR="006B3F42" w:rsidRDefault="006B3F42" w:rsidP="006B3F42">
      <w:pPr>
        <w:pStyle w:val="PersStandart"/>
        <w:numPr>
          <w:ilvl w:val="0"/>
          <w:numId w:val="19"/>
        </w:numPr>
      </w:pPr>
      <w:r>
        <w:t>Nahrungsfasern Min / Max</w:t>
      </w:r>
    </w:p>
    <w:p w14:paraId="6AB487DB" w14:textId="4B4BAA9E" w:rsidR="006B3F42" w:rsidRDefault="006B3F42" w:rsidP="006B3F42">
      <w:pPr>
        <w:pStyle w:val="PersStandart"/>
        <w:numPr>
          <w:ilvl w:val="0"/>
          <w:numId w:val="19"/>
        </w:numPr>
      </w:pPr>
      <w:r>
        <w:t>Zucker Min / Max</w:t>
      </w:r>
    </w:p>
    <w:p w14:paraId="3297AE9F" w14:textId="1B38D982" w:rsidR="006B3F42" w:rsidRDefault="006B3F42" w:rsidP="006B3F42">
      <w:pPr>
        <w:pStyle w:val="PersStandart"/>
        <w:numPr>
          <w:ilvl w:val="0"/>
          <w:numId w:val="19"/>
        </w:numPr>
      </w:pPr>
      <w:r>
        <w:t>Fett Min / Max</w:t>
      </w:r>
    </w:p>
    <w:p w14:paraId="3F34BCDB" w14:textId="77777777" w:rsidR="008F01BD" w:rsidRPr="008F01BD" w:rsidRDefault="008F01BD" w:rsidP="008F01BD">
      <w:pPr>
        <w:pStyle w:val="Persberschrift2"/>
      </w:pPr>
    </w:p>
    <w:p w14:paraId="1232594B" w14:textId="0B11D8B8" w:rsidR="008F01BD" w:rsidRPr="00A27EBD" w:rsidRDefault="008F01BD" w:rsidP="008F01BD">
      <w:pPr>
        <w:pStyle w:val="Persberschrift2"/>
      </w:pPr>
      <w:bookmarkStart w:id="26" w:name="_Toc138941954"/>
      <w:r w:rsidRPr="00A27EBD">
        <w:t>My Recipes Page</w:t>
      </w:r>
      <w:bookmarkEnd w:id="26"/>
    </w:p>
    <w:p w14:paraId="5BF34C8F" w14:textId="77777777" w:rsidR="008F01BD" w:rsidRPr="00A27EBD" w:rsidRDefault="008F01BD" w:rsidP="008F01BD">
      <w:pPr>
        <w:pStyle w:val="Persberschrift2"/>
      </w:pPr>
    </w:p>
    <w:p w14:paraId="10D2A342" w14:textId="43A9B569" w:rsidR="00B86DB0" w:rsidRDefault="0098662E" w:rsidP="00B86DB0">
      <w:pPr>
        <w:pStyle w:val="PersStandart"/>
      </w:pPr>
      <w:r w:rsidRPr="0098662E">
        <w:drawing>
          <wp:anchor distT="0" distB="0" distL="114300" distR="114300" simplePos="0" relativeHeight="251673600" behindDoc="1" locked="0" layoutInCell="1" allowOverlap="1" wp14:anchorId="2E50854D" wp14:editId="3F31F9D4">
            <wp:simplePos x="0" y="0"/>
            <wp:positionH relativeFrom="margin">
              <wp:posOffset>-95673</wp:posOffset>
            </wp:positionH>
            <wp:positionV relativeFrom="paragraph">
              <wp:posOffset>558800</wp:posOffset>
            </wp:positionV>
            <wp:extent cx="5730240" cy="934085"/>
            <wp:effectExtent l="0" t="0" r="3810" b="0"/>
            <wp:wrapSquare wrapText="bothSides"/>
            <wp:docPr id="1339292153" name="Picture 1" descr="A grey and yellow rectangle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92153" name="Picture 1" descr="A grey and yellow rectangle with white text&#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5730240" cy="934085"/>
                    </a:xfrm>
                    <a:prstGeom prst="rect">
                      <a:avLst/>
                    </a:prstGeom>
                    <a:ln>
                      <a:noFill/>
                    </a:ln>
                    <a:effectLst>
                      <a:softEdge rad="112500"/>
                    </a:effectLst>
                  </pic:spPr>
                </pic:pic>
              </a:graphicData>
            </a:graphic>
            <wp14:sizeRelH relativeFrom="margin">
              <wp14:pctWidth>0</wp14:pctWidth>
            </wp14:sizeRelH>
          </wp:anchor>
        </w:drawing>
      </w:r>
      <w:r w:rsidR="00B86DB0">
        <w:t>Um alle Funktionen dieser Webseite nutzen zu können, ist eine Registrierung oder Anmeldung erforderlich. Sobald ich angemeldet bin, habe ich Zugriff auf meine persönliche Rezepte-Seite, auf der ich alle von mir erstellten Rezepte einsehen kann. Zusätzlich habe ich die Möglichkeit, diese Rezepte nach meinen Wünschen zu bearbeiten, zu löschen oder sogar neue Rezepte zu erstellen.</w:t>
      </w:r>
    </w:p>
    <w:p w14:paraId="7BCDDE55" w14:textId="77777777" w:rsidR="00B86DB0" w:rsidRDefault="00B86DB0" w:rsidP="00B86DB0">
      <w:pPr>
        <w:pStyle w:val="PersStandart"/>
      </w:pPr>
    </w:p>
    <w:p w14:paraId="23D76E66" w14:textId="77777777" w:rsidR="00B86DB0" w:rsidRDefault="00B86DB0" w:rsidP="00B86DB0">
      <w:pPr>
        <w:pStyle w:val="PersStandart"/>
      </w:pPr>
      <w:r>
        <w:t>Beim Erstellen neuer Rezepte bietet mir die Webseite eine praktische Funktion, um Zutaten auszuwählen, die ich hinzufügen möchte. Sobald ich meine Auswahl treffe, werden diese Zutaten in die Datenbank eingetragen. Sollte es sich um neue, bisher nicht vorhandene Zutaten handeln, werden diese automatisch erstellt und anschließend in der Zwischentabelle korrekt zugeordnet.</w:t>
      </w:r>
    </w:p>
    <w:p w14:paraId="1AB2FAED" w14:textId="77777777" w:rsidR="00B86DB0" w:rsidRDefault="00B86DB0" w:rsidP="00B86DB0">
      <w:pPr>
        <w:pStyle w:val="PersStandart"/>
      </w:pPr>
    </w:p>
    <w:p w14:paraId="79E69275" w14:textId="5F510E98" w:rsidR="008F01BD" w:rsidRDefault="00B86DB0" w:rsidP="00B86DB0">
      <w:pPr>
        <w:pStyle w:val="PersStandart"/>
      </w:pPr>
      <w:r>
        <w:t>Auf diese Weise ermöglicht mir die Webseite, meine Rezeptsammlung bequem zu verwalten und bei Bedarf neue kulinarische Kreationen hinzuzufügen.</w:t>
      </w:r>
    </w:p>
    <w:p w14:paraId="0BF961B1" w14:textId="77777777" w:rsidR="008D7656" w:rsidRDefault="008D7656" w:rsidP="00B86DB0">
      <w:pPr>
        <w:pStyle w:val="PersStandart"/>
      </w:pPr>
    </w:p>
    <w:p w14:paraId="483F85A7" w14:textId="77777777" w:rsidR="00240F0E" w:rsidRPr="008F01BD" w:rsidRDefault="00240F0E" w:rsidP="00B86DB0">
      <w:pPr>
        <w:pStyle w:val="PersStandart"/>
      </w:pPr>
    </w:p>
    <w:p w14:paraId="588A5ACC" w14:textId="20C17F5C" w:rsidR="008F01BD" w:rsidRPr="00A27EBD" w:rsidRDefault="008F01BD" w:rsidP="008F01BD">
      <w:pPr>
        <w:pStyle w:val="Persberschrift2"/>
      </w:pPr>
      <w:bookmarkStart w:id="27" w:name="_Toc138941955"/>
      <w:r w:rsidRPr="00A27EBD">
        <w:t>Nutrition Plan</w:t>
      </w:r>
      <w:bookmarkEnd w:id="27"/>
    </w:p>
    <w:p w14:paraId="40B228F5" w14:textId="77777777" w:rsidR="008F01BD" w:rsidRPr="00A27EBD" w:rsidRDefault="008F01BD" w:rsidP="008F01BD">
      <w:pPr>
        <w:pStyle w:val="Persberschrift2"/>
      </w:pPr>
    </w:p>
    <w:p w14:paraId="015CDAA3" w14:textId="232D5C62" w:rsidR="008F01BD" w:rsidRPr="00A27EBD" w:rsidRDefault="008F01BD" w:rsidP="008F01BD">
      <w:pPr>
        <w:pStyle w:val="PersStandart"/>
      </w:pPr>
      <w:r w:rsidRPr="00A27EBD">
        <w:t>Nicht umgesetzt.</w:t>
      </w:r>
    </w:p>
    <w:p w14:paraId="358170C1" w14:textId="77777777" w:rsidR="008F01BD" w:rsidRPr="00A27EBD" w:rsidRDefault="008F01BD" w:rsidP="008F01BD">
      <w:pPr>
        <w:pStyle w:val="Persberschrift2"/>
      </w:pPr>
    </w:p>
    <w:p w14:paraId="4D7A13FF" w14:textId="7BB1799F" w:rsidR="008F01BD" w:rsidRDefault="008F01BD" w:rsidP="008F01BD">
      <w:pPr>
        <w:pStyle w:val="Persberschrift2"/>
      </w:pPr>
      <w:bookmarkStart w:id="28" w:name="_Toc138941956"/>
      <w:r>
        <w:t>Bookmarks</w:t>
      </w:r>
      <w:bookmarkEnd w:id="28"/>
    </w:p>
    <w:p w14:paraId="168243E7" w14:textId="77777777" w:rsidR="008F01BD" w:rsidRDefault="008F01BD" w:rsidP="008F01BD">
      <w:pPr>
        <w:pStyle w:val="Persberschrift2"/>
      </w:pPr>
    </w:p>
    <w:p w14:paraId="402831C5" w14:textId="17EB546F" w:rsidR="0084376D" w:rsidRPr="0084376D" w:rsidRDefault="0084376D" w:rsidP="0084376D">
      <w:pPr>
        <w:pStyle w:val="Persberschrift2"/>
        <w:rPr>
          <w:rFonts w:eastAsiaTheme="minorHAnsi" w:cstheme="minorBidi"/>
          <w:i w:val="0"/>
          <w:color w:val="auto"/>
          <w:sz w:val="22"/>
          <w:szCs w:val="22"/>
        </w:rPr>
      </w:pPr>
      <w:r w:rsidRPr="0084376D">
        <w:rPr>
          <w:rFonts w:eastAsiaTheme="minorHAnsi" w:cstheme="minorBidi"/>
          <w:i w:val="0"/>
          <w:color w:val="auto"/>
          <w:sz w:val="22"/>
          <w:szCs w:val="22"/>
        </w:rPr>
        <w:t xml:space="preserve">Auf dieser Seite hast du die Möglichkeit, alle Rezepte einzusehen, die du mit einem Lesezeichen versehen hast. Dieses praktische Feature ermöglicht </w:t>
      </w:r>
      <w:r w:rsidR="0075117E">
        <w:rPr>
          <w:rFonts w:eastAsiaTheme="minorHAnsi" w:cstheme="minorBidi"/>
          <w:i w:val="0"/>
          <w:color w:val="auto"/>
          <w:sz w:val="22"/>
          <w:szCs w:val="22"/>
        </w:rPr>
        <w:t>es</w:t>
      </w:r>
      <w:r w:rsidRPr="0084376D">
        <w:rPr>
          <w:rFonts w:eastAsiaTheme="minorHAnsi" w:cstheme="minorBidi"/>
          <w:i w:val="0"/>
          <w:color w:val="auto"/>
          <w:sz w:val="22"/>
          <w:szCs w:val="22"/>
        </w:rPr>
        <w:t>, interessante Rezepte zu markieren und später schnell wiederzufinden.</w:t>
      </w:r>
    </w:p>
    <w:p w14:paraId="610A2270" w14:textId="77777777" w:rsidR="0084376D" w:rsidRPr="0084376D" w:rsidRDefault="0084376D" w:rsidP="0084376D">
      <w:pPr>
        <w:pStyle w:val="Persberschrift2"/>
        <w:rPr>
          <w:rFonts w:eastAsiaTheme="minorHAnsi" w:cstheme="minorBidi"/>
          <w:i w:val="0"/>
          <w:color w:val="auto"/>
          <w:sz w:val="22"/>
          <w:szCs w:val="22"/>
        </w:rPr>
      </w:pPr>
    </w:p>
    <w:p w14:paraId="5CD814A7" w14:textId="77777777" w:rsidR="0084376D" w:rsidRPr="0084376D" w:rsidRDefault="0084376D" w:rsidP="0084376D">
      <w:pPr>
        <w:pStyle w:val="Persberschrift2"/>
        <w:rPr>
          <w:rFonts w:eastAsiaTheme="minorHAnsi" w:cstheme="minorBidi"/>
          <w:i w:val="0"/>
          <w:color w:val="auto"/>
          <w:sz w:val="22"/>
          <w:szCs w:val="22"/>
        </w:rPr>
      </w:pPr>
      <w:r w:rsidRPr="0084376D">
        <w:rPr>
          <w:rFonts w:eastAsiaTheme="minorHAnsi" w:cstheme="minorBidi"/>
          <w:i w:val="0"/>
          <w:color w:val="auto"/>
          <w:sz w:val="22"/>
          <w:szCs w:val="22"/>
        </w:rPr>
        <w:t>Die Funktionalität der Lesezeichen ist eng mit den zugrunde liegenden Rezepten verknüpft. Es gibt jedoch keine separate Speicherung der markierten Rezepte. Stattdessen verweisen die Lesezeichen auf die entsprechenden Rezepte in der Datenbank.</w:t>
      </w:r>
    </w:p>
    <w:p w14:paraId="689D2F12" w14:textId="77777777" w:rsidR="0084376D" w:rsidRPr="0084376D" w:rsidRDefault="0084376D" w:rsidP="0084376D">
      <w:pPr>
        <w:pStyle w:val="Persberschrift2"/>
        <w:rPr>
          <w:rFonts w:eastAsiaTheme="minorHAnsi" w:cstheme="minorBidi"/>
          <w:i w:val="0"/>
          <w:color w:val="auto"/>
          <w:sz w:val="22"/>
          <w:szCs w:val="22"/>
        </w:rPr>
      </w:pPr>
    </w:p>
    <w:p w14:paraId="7123AEA9" w14:textId="77777777" w:rsidR="0084376D" w:rsidRPr="0084376D" w:rsidRDefault="0084376D" w:rsidP="0084376D">
      <w:pPr>
        <w:pStyle w:val="Persberschrift2"/>
        <w:rPr>
          <w:rFonts w:eastAsiaTheme="minorHAnsi" w:cstheme="minorBidi"/>
          <w:i w:val="0"/>
          <w:color w:val="auto"/>
          <w:sz w:val="22"/>
          <w:szCs w:val="22"/>
        </w:rPr>
      </w:pPr>
      <w:r w:rsidRPr="0084376D">
        <w:rPr>
          <w:rFonts w:eastAsiaTheme="minorHAnsi" w:cstheme="minorBidi"/>
          <w:i w:val="0"/>
          <w:color w:val="auto"/>
          <w:sz w:val="22"/>
          <w:szCs w:val="22"/>
        </w:rPr>
        <w:t>Es ist wichtig zu beachten, dass, falls der Eigentümer eines bestimmten Rezepts dieses löscht, auch alle damit verbundenen Lesezeichen automatisch entfernt werden. Dies geschieht aufgrund der Verwendung des Foreign Keys in der Datenbank, bei dem die ON DELETE CASCADE-Einstellung aktiviert ist.</w:t>
      </w:r>
    </w:p>
    <w:p w14:paraId="00F08388" w14:textId="77777777" w:rsidR="0084376D" w:rsidRPr="0084376D" w:rsidRDefault="0084376D" w:rsidP="0084376D">
      <w:pPr>
        <w:pStyle w:val="Persberschrift2"/>
        <w:rPr>
          <w:rFonts w:eastAsiaTheme="minorHAnsi" w:cstheme="minorBidi"/>
          <w:i w:val="0"/>
          <w:color w:val="auto"/>
          <w:sz w:val="22"/>
          <w:szCs w:val="22"/>
        </w:rPr>
      </w:pPr>
    </w:p>
    <w:p w14:paraId="58E530D2" w14:textId="25F2AEE2" w:rsidR="008F01BD" w:rsidRDefault="0084376D" w:rsidP="0084376D">
      <w:pPr>
        <w:pStyle w:val="Persberschrift2"/>
        <w:rPr>
          <w:rFonts w:eastAsiaTheme="minorHAnsi" w:cstheme="minorBidi"/>
          <w:i w:val="0"/>
          <w:color w:val="auto"/>
          <w:sz w:val="22"/>
          <w:szCs w:val="22"/>
        </w:rPr>
      </w:pPr>
      <w:r w:rsidRPr="0084376D">
        <w:rPr>
          <w:rFonts w:eastAsiaTheme="minorHAnsi" w:cstheme="minorBidi"/>
          <w:i w:val="0"/>
          <w:color w:val="auto"/>
          <w:sz w:val="22"/>
          <w:szCs w:val="22"/>
        </w:rPr>
        <w:t>Diese Vorgehensweise gewährleistet die Integrität der Datenbank, indem verwaiste oder ungültige Verweise vermieden werden.</w:t>
      </w:r>
    </w:p>
    <w:p w14:paraId="2CE1F273" w14:textId="77777777" w:rsidR="0084376D" w:rsidRDefault="0084376D" w:rsidP="0084376D">
      <w:pPr>
        <w:pStyle w:val="Persberschrift2"/>
      </w:pPr>
    </w:p>
    <w:p w14:paraId="60C845FE" w14:textId="45218C1E" w:rsidR="008F01BD" w:rsidRDefault="008F01BD" w:rsidP="008F01BD">
      <w:pPr>
        <w:pStyle w:val="Persberschrift2"/>
      </w:pPr>
      <w:bookmarkStart w:id="29" w:name="_Toc138941957"/>
      <w:r>
        <w:t>Contact</w:t>
      </w:r>
      <w:bookmarkEnd w:id="29"/>
    </w:p>
    <w:p w14:paraId="053180C3" w14:textId="77777777" w:rsidR="008F01BD" w:rsidRDefault="008F01BD" w:rsidP="008F01BD">
      <w:pPr>
        <w:pStyle w:val="Persberschrift2"/>
      </w:pPr>
    </w:p>
    <w:p w14:paraId="4305CA51" w14:textId="66EFA29B" w:rsidR="00F76C98" w:rsidRDefault="008F01BD" w:rsidP="0084376D">
      <w:pPr>
        <w:pStyle w:val="PersStandart"/>
      </w:pPr>
      <w:r w:rsidRPr="00A27EBD">
        <w:t>Nicht umgesetzt.</w:t>
      </w:r>
      <w:bookmarkStart w:id="30" w:name="_Toc138941958"/>
    </w:p>
    <w:p w14:paraId="6F361ED5" w14:textId="77777777" w:rsidR="0084376D" w:rsidRPr="0084376D" w:rsidRDefault="0084376D" w:rsidP="0084376D">
      <w:pPr>
        <w:pStyle w:val="PersStandart"/>
      </w:pPr>
    </w:p>
    <w:p w14:paraId="62FA6C16" w14:textId="096356CE" w:rsidR="008F01BD" w:rsidRDefault="008F01BD" w:rsidP="008F01BD">
      <w:pPr>
        <w:pStyle w:val="Persberschrift2"/>
      </w:pPr>
      <w:r>
        <w:t>Login</w:t>
      </w:r>
      <w:bookmarkEnd w:id="30"/>
    </w:p>
    <w:p w14:paraId="1A88767A" w14:textId="77777777" w:rsidR="006C5759" w:rsidRDefault="006C5759" w:rsidP="008F01BD">
      <w:pPr>
        <w:pStyle w:val="Persberschrift2"/>
      </w:pPr>
    </w:p>
    <w:p w14:paraId="4D7197FD" w14:textId="26EB0CE2" w:rsidR="006C5759" w:rsidRDefault="00F76C98" w:rsidP="006C5759">
      <w:pPr>
        <w:pStyle w:val="PersStandart"/>
      </w:pPr>
      <w:r>
        <w:t xml:space="preserve">Die </w:t>
      </w:r>
      <w:r w:rsidRPr="00F76C98">
        <w:t xml:space="preserve">Login-Seite bietet sowohl die Option, sich einzuloggen als auch sich zu registrieren. Bei der Registrierung werden die Nutzerdaten in </w:t>
      </w:r>
      <w:r w:rsidR="0075117E">
        <w:t>die</w:t>
      </w:r>
      <w:r w:rsidRPr="00F76C98">
        <w:t xml:space="preserve"> Datenbank eingetragen und sicher gespeichert. </w:t>
      </w:r>
    </w:p>
    <w:p w14:paraId="27CCEA32" w14:textId="77777777" w:rsidR="00F76C98" w:rsidRDefault="00F76C98" w:rsidP="006C5759">
      <w:pPr>
        <w:pStyle w:val="PersStandart"/>
      </w:pPr>
    </w:p>
    <w:p w14:paraId="45DF146F" w14:textId="5599F5EC" w:rsidR="00F76C98" w:rsidRDefault="00F76C98" w:rsidP="0098662E">
      <w:r w:rsidRPr="00F76C98">
        <w:t>Nach dem erfolgreichen Login erhält man Tokens, die als Authentifizierungsmittel dienen. Diese Tokens müssen bei jeder Anfrage mitgesendet werden, um auf geschützte Ressourcen oder Funktionen zugreifen zu können. Die Tokens sind zeitlich begrenzt und können erneuert werden, um die Sicherheit zu gewährleisten und unbefugten Zugriff zu verhindern.</w:t>
      </w:r>
    </w:p>
    <w:p w14:paraId="390B7BDD" w14:textId="502F6914" w:rsidR="006C5759" w:rsidRPr="0098662E" w:rsidRDefault="006C5759" w:rsidP="0098662E">
      <w:pPr>
        <w:rPr>
          <w:bCs/>
        </w:rPr>
      </w:pPr>
      <w:r>
        <w:br w:type="page"/>
      </w:r>
    </w:p>
    <w:p w14:paraId="004375BE" w14:textId="34E8F066" w:rsidR="0075117E" w:rsidRDefault="0075117E" w:rsidP="009460E5">
      <w:pPr>
        <w:pStyle w:val="Persberschrift1"/>
        <w:rPr>
          <w:rFonts w:eastAsia="Times New Roman"/>
          <w:lang w:eastAsia="de-CH"/>
        </w:rPr>
      </w:pPr>
      <w:bookmarkStart w:id="31" w:name="_Toc138941959"/>
      <w:r>
        <w:rPr>
          <w:rFonts w:eastAsia="Times New Roman"/>
          <w:lang w:eastAsia="de-CH"/>
        </w:rPr>
        <w:lastRenderedPageBreak/>
        <w:t>Technologien</w:t>
      </w:r>
    </w:p>
    <w:p w14:paraId="31F8B5DC" w14:textId="77777777" w:rsidR="0075117E" w:rsidRDefault="0075117E" w:rsidP="009460E5">
      <w:pPr>
        <w:pStyle w:val="Persberschrift1"/>
        <w:rPr>
          <w:rFonts w:eastAsia="Times New Roman"/>
          <w:lang w:eastAsia="de-CH"/>
        </w:rPr>
      </w:pPr>
    </w:p>
    <w:p w14:paraId="2CF871CC" w14:textId="6548745B" w:rsidR="0075117E" w:rsidRDefault="005C442E" w:rsidP="009460E5">
      <w:pPr>
        <w:pStyle w:val="Persberschrift1"/>
        <w:rPr>
          <w:rFonts w:eastAsia="Times New Roman"/>
          <w:lang w:eastAsia="de-CH"/>
        </w:rPr>
      </w:pPr>
      <w:r>
        <w:rPr>
          <w:rFonts w:eastAsia="Times New Roman"/>
          <w:noProof/>
          <w:lang w:eastAsia="de-CH"/>
        </w:rPr>
        <w:drawing>
          <wp:inline distT="0" distB="0" distL="0" distR="0" wp14:anchorId="27A4B894" wp14:editId="06C8A6E3">
            <wp:extent cx="5731510" cy="4217670"/>
            <wp:effectExtent l="190500" t="190500" r="193040" b="182880"/>
            <wp:docPr id="2117864989" name="Picture 10" descr="A picture containing text, screenshot, logo,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64989" name="Picture 10" descr="A picture containing text, screenshot, logo, fon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4217670"/>
                    </a:xfrm>
                    <a:prstGeom prst="rect">
                      <a:avLst/>
                    </a:prstGeom>
                    <a:ln>
                      <a:noFill/>
                    </a:ln>
                    <a:effectLst>
                      <a:outerShdw blurRad="190500" algn="tl" rotWithShape="0">
                        <a:srgbClr val="000000">
                          <a:alpha val="70000"/>
                        </a:srgbClr>
                      </a:outerShdw>
                    </a:effectLst>
                  </pic:spPr>
                </pic:pic>
              </a:graphicData>
            </a:graphic>
          </wp:inline>
        </w:drawing>
      </w:r>
    </w:p>
    <w:p w14:paraId="76535C6B" w14:textId="77777777" w:rsidR="005C442E" w:rsidRDefault="005C442E" w:rsidP="005C442E">
      <w:pPr>
        <w:pStyle w:val="PersStandart"/>
        <w:rPr>
          <w:lang w:eastAsia="de-CH"/>
        </w:rPr>
      </w:pPr>
    </w:p>
    <w:p w14:paraId="097156D9" w14:textId="77777777" w:rsidR="005C442E" w:rsidRDefault="005C442E" w:rsidP="005C442E">
      <w:pPr>
        <w:pStyle w:val="PersStandart"/>
        <w:rPr>
          <w:lang w:eastAsia="de-CH"/>
        </w:rPr>
      </w:pPr>
    </w:p>
    <w:p w14:paraId="38C2C74B" w14:textId="39DA5EBD" w:rsidR="005C442E" w:rsidRDefault="005C442E" w:rsidP="005C442E">
      <w:pPr>
        <w:pStyle w:val="PersStandart"/>
        <w:rPr>
          <w:lang w:eastAsia="de-CH"/>
        </w:rPr>
      </w:pPr>
      <w:r>
        <w:rPr>
          <w:lang w:eastAsia="de-CH"/>
        </w:rPr>
        <w:t xml:space="preserve">Ich habe mich für ein </w:t>
      </w:r>
      <w:proofErr w:type="spellStart"/>
      <w:r>
        <w:rPr>
          <w:lang w:eastAsia="de-CH"/>
        </w:rPr>
        <w:t>React</w:t>
      </w:r>
      <w:proofErr w:type="spellEnd"/>
      <w:r>
        <w:rPr>
          <w:lang w:eastAsia="de-CH"/>
        </w:rPr>
        <w:t xml:space="preserve"> Frontend entschieden, da ich dies schon länger mal machen wollte und es eine der verbreitetsten Java </w:t>
      </w:r>
      <w:proofErr w:type="spellStart"/>
      <w:r>
        <w:rPr>
          <w:lang w:eastAsia="de-CH"/>
        </w:rPr>
        <w:t>Script</w:t>
      </w:r>
      <w:proofErr w:type="spellEnd"/>
      <w:r>
        <w:rPr>
          <w:lang w:eastAsia="de-CH"/>
        </w:rPr>
        <w:t xml:space="preserve"> </w:t>
      </w:r>
      <w:proofErr w:type="spellStart"/>
      <w:r>
        <w:rPr>
          <w:lang w:eastAsia="de-CH"/>
        </w:rPr>
        <w:t>Libarys</w:t>
      </w:r>
      <w:proofErr w:type="spellEnd"/>
      <w:r>
        <w:rPr>
          <w:lang w:eastAsia="de-CH"/>
        </w:rPr>
        <w:t xml:space="preserve"> überhaupt ist.</w:t>
      </w:r>
    </w:p>
    <w:p w14:paraId="6281DE58" w14:textId="77777777" w:rsidR="0075117E" w:rsidRDefault="0075117E" w:rsidP="009460E5">
      <w:pPr>
        <w:pStyle w:val="Persberschrift1"/>
        <w:rPr>
          <w:rFonts w:eastAsia="Times New Roman"/>
          <w:lang w:eastAsia="de-CH"/>
        </w:rPr>
      </w:pPr>
    </w:p>
    <w:p w14:paraId="55E49E71" w14:textId="77777777" w:rsidR="00B4794B" w:rsidRDefault="00B4794B">
      <w:pPr>
        <w:rPr>
          <w:rFonts w:eastAsia="Times New Roman" w:cstheme="majorBidi"/>
          <w:b/>
          <w:color w:val="2F5496" w:themeColor="accent1" w:themeShade="BF"/>
          <w:sz w:val="32"/>
          <w:szCs w:val="32"/>
          <w:u w:val="single"/>
          <w:lang w:eastAsia="de-CH"/>
        </w:rPr>
      </w:pPr>
      <w:r>
        <w:rPr>
          <w:rFonts w:eastAsia="Times New Roman"/>
          <w:lang w:eastAsia="de-CH"/>
        </w:rPr>
        <w:br w:type="page"/>
      </w:r>
    </w:p>
    <w:p w14:paraId="380D50E0" w14:textId="01312853" w:rsidR="0015379C" w:rsidRDefault="009460E5" w:rsidP="009460E5">
      <w:pPr>
        <w:pStyle w:val="Persberschrift1"/>
        <w:rPr>
          <w:rFonts w:eastAsia="Times New Roman"/>
          <w:lang w:eastAsia="de-CH"/>
        </w:rPr>
      </w:pPr>
      <w:r w:rsidRPr="009460E5">
        <w:rPr>
          <w:rFonts w:eastAsia="Times New Roman"/>
          <w:lang w:eastAsia="de-CH"/>
        </w:rPr>
        <w:lastRenderedPageBreak/>
        <w:t>Inbetriebnahme</w:t>
      </w:r>
      <w:bookmarkEnd w:id="31"/>
    </w:p>
    <w:p w14:paraId="50D241D9" w14:textId="77777777" w:rsidR="0015379C" w:rsidRDefault="0015379C" w:rsidP="009460E5">
      <w:pPr>
        <w:pStyle w:val="Persberschrift1"/>
        <w:rPr>
          <w:rFonts w:eastAsia="Times New Roman"/>
          <w:lang w:eastAsia="de-CH"/>
        </w:rPr>
      </w:pPr>
    </w:p>
    <w:p w14:paraId="67B883D9" w14:textId="77777777" w:rsidR="0015379C" w:rsidRDefault="0015379C" w:rsidP="0015379C">
      <w:pPr>
        <w:pStyle w:val="PersStandart"/>
        <w:rPr>
          <w:lang w:eastAsia="de-CH"/>
        </w:rPr>
      </w:pPr>
    </w:p>
    <w:p w14:paraId="735B7083" w14:textId="1D79EBB9" w:rsidR="0015379C" w:rsidRPr="0015379C" w:rsidRDefault="0015379C" w:rsidP="0015379C">
      <w:pPr>
        <w:pStyle w:val="PersStandart"/>
        <w:rPr>
          <w:b/>
          <w:bCs w:val="0"/>
          <w:sz w:val="24"/>
          <w:szCs w:val="24"/>
          <w:lang w:eastAsia="de-CH"/>
        </w:rPr>
      </w:pPr>
      <w:r w:rsidRPr="0015379C">
        <w:rPr>
          <w:b/>
          <w:bCs w:val="0"/>
          <w:sz w:val="24"/>
          <w:szCs w:val="24"/>
          <w:lang w:eastAsia="de-CH"/>
        </w:rPr>
        <w:t>Clone den Quell Code auf dein lokales Gerät:</w:t>
      </w:r>
    </w:p>
    <w:p w14:paraId="76083F61" w14:textId="77777777" w:rsidR="0015379C" w:rsidRPr="0015379C" w:rsidRDefault="0015379C" w:rsidP="0015379C">
      <w:pPr>
        <w:pStyle w:val="PersStandart"/>
        <w:rPr>
          <w:lang w:eastAsia="de-CH"/>
        </w:rPr>
      </w:pPr>
    </w:p>
    <w:p w14:paraId="3B6A7E93" w14:textId="2611442F" w:rsidR="006C5759" w:rsidRPr="002560AA" w:rsidRDefault="0015379C" w:rsidP="0015379C">
      <w:pPr>
        <w:pStyle w:val="PersStandart"/>
      </w:pPr>
      <w:proofErr w:type="spellStart"/>
      <w:r w:rsidRPr="002560AA">
        <w:t>git</w:t>
      </w:r>
      <w:proofErr w:type="spellEnd"/>
      <w:r w:rsidRPr="002560AA">
        <w:t xml:space="preserve"> </w:t>
      </w:r>
      <w:proofErr w:type="spellStart"/>
      <w:r w:rsidRPr="002560AA">
        <w:t>clone</w:t>
      </w:r>
      <w:proofErr w:type="spellEnd"/>
      <w:r w:rsidRPr="002560AA">
        <w:t xml:space="preserve"> </w:t>
      </w:r>
      <w:hyperlink r:id="rId19" w:history="1">
        <w:r w:rsidRPr="002560AA">
          <w:rPr>
            <w:rStyle w:val="Hyperlink"/>
          </w:rPr>
          <w:t>https://github.com/LinusTimoDaniels/Abschlussprojekt_ZLI.git</w:t>
        </w:r>
      </w:hyperlink>
    </w:p>
    <w:p w14:paraId="4E3D3F20" w14:textId="77777777" w:rsidR="0015379C" w:rsidRPr="002560AA" w:rsidRDefault="0015379C" w:rsidP="0015379C">
      <w:pPr>
        <w:pStyle w:val="PersStandart"/>
      </w:pPr>
    </w:p>
    <w:p w14:paraId="3FE24A46" w14:textId="1E9BD701" w:rsidR="0015379C" w:rsidRPr="0015379C" w:rsidRDefault="0015379C" w:rsidP="0015379C">
      <w:pPr>
        <w:pStyle w:val="PersStandart"/>
      </w:pPr>
      <w:r w:rsidRPr="0015379C">
        <w:t>Führe anschliessend die Befehle u</w:t>
      </w:r>
      <w:r>
        <w:t>nter Command, im vorgesehenen Pfad aus:</w:t>
      </w:r>
    </w:p>
    <w:p w14:paraId="4A149AB4" w14:textId="77777777" w:rsidR="0015379C" w:rsidRPr="0015379C" w:rsidRDefault="0015379C" w:rsidP="0015379C">
      <w:pPr>
        <w:pStyle w:val="PersStandart"/>
      </w:pPr>
    </w:p>
    <w:tbl>
      <w:tblPr>
        <w:tblStyle w:val="TableGrid"/>
        <w:tblW w:w="9067" w:type="dxa"/>
        <w:tblLook w:val="04A0" w:firstRow="1" w:lastRow="0" w:firstColumn="1" w:lastColumn="0" w:noHBand="0" w:noVBand="1"/>
      </w:tblPr>
      <w:tblGrid>
        <w:gridCol w:w="4353"/>
        <w:gridCol w:w="4714"/>
      </w:tblGrid>
      <w:tr w:rsidR="006C5759" w14:paraId="3575FC07" w14:textId="77777777" w:rsidTr="006C5759">
        <w:trPr>
          <w:trHeight w:val="783"/>
        </w:trPr>
        <w:tc>
          <w:tcPr>
            <w:tcW w:w="4353" w:type="dxa"/>
          </w:tcPr>
          <w:p w14:paraId="72C9E8B5" w14:textId="2CDD8169" w:rsidR="006C5759" w:rsidRPr="006C5759" w:rsidRDefault="006C5759" w:rsidP="006C5759">
            <w:pPr>
              <w:pStyle w:val="PersStandart"/>
              <w:rPr>
                <w:b/>
                <w:bCs w:val="0"/>
                <w:sz w:val="32"/>
                <w:szCs w:val="32"/>
              </w:rPr>
            </w:pPr>
            <w:r w:rsidRPr="006C5759">
              <w:rPr>
                <w:b/>
                <w:bCs w:val="0"/>
                <w:sz w:val="32"/>
                <w:szCs w:val="32"/>
              </w:rPr>
              <w:t>Pfad</w:t>
            </w:r>
          </w:p>
        </w:tc>
        <w:tc>
          <w:tcPr>
            <w:tcW w:w="4714" w:type="dxa"/>
          </w:tcPr>
          <w:p w14:paraId="46F16329" w14:textId="7C01295E" w:rsidR="006C5759" w:rsidRPr="006C5759" w:rsidRDefault="006C5759" w:rsidP="006C5759">
            <w:pPr>
              <w:pStyle w:val="PersStandart"/>
              <w:rPr>
                <w:b/>
                <w:bCs w:val="0"/>
                <w:sz w:val="32"/>
                <w:szCs w:val="32"/>
              </w:rPr>
            </w:pPr>
            <w:r w:rsidRPr="006C5759">
              <w:rPr>
                <w:b/>
                <w:bCs w:val="0"/>
                <w:sz w:val="32"/>
                <w:szCs w:val="32"/>
              </w:rPr>
              <w:t>Command</w:t>
            </w:r>
          </w:p>
        </w:tc>
      </w:tr>
      <w:tr w:rsidR="006C5759" w:rsidRPr="002560AA" w14:paraId="7874394D" w14:textId="77777777" w:rsidTr="006C5759">
        <w:trPr>
          <w:trHeight w:val="568"/>
        </w:trPr>
        <w:tc>
          <w:tcPr>
            <w:tcW w:w="4353" w:type="dxa"/>
          </w:tcPr>
          <w:p w14:paraId="0A52741C" w14:textId="0F8DF246" w:rsidR="006C5759" w:rsidRDefault="006C5759" w:rsidP="006C5759">
            <w:pPr>
              <w:pStyle w:val="PersStandart"/>
            </w:pPr>
            <w:r>
              <w:t>/RootCook/rootcook-backend</w:t>
            </w:r>
          </w:p>
        </w:tc>
        <w:tc>
          <w:tcPr>
            <w:tcW w:w="4714" w:type="dxa"/>
          </w:tcPr>
          <w:p w14:paraId="183D084D" w14:textId="7BA42651" w:rsidR="006C5759" w:rsidRPr="0015379C" w:rsidRDefault="0015379C" w:rsidP="006C5759">
            <w:pPr>
              <w:pStyle w:val="PersStandart"/>
              <w:rPr>
                <w:lang w:val="en-US"/>
              </w:rPr>
            </w:pPr>
            <w:r w:rsidRPr="0015379C">
              <w:rPr>
                <w:lang w:val="en-US"/>
              </w:rPr>
              <w:t xml:space="preserve">npm install / </w:t>
            </w:r>
            <w:r w:rsidR="006C5759" w:rsidRPr="0015379C">
              <w:rPr>
                <w:lang w:val="en-US"/>
              </w:rPr>
              <w:t>npm run dev</w:t>
            </w:r>
          </w:p>
        </w:tc>
      </w:tr>
      <w:tr w:rsidR="006C5759" w:rsidRPr="002560AA" w14:paraId="2F83D9E7" w14:textId="77777777" w:rsidTr="006C5759">
        <w:trPr>
          <w:trHeight w:val="498"/>
        </w:trPr>
        <w:tc>
          <w:tcPr>
            <w:tcW w:w="4353" w:type="dxa"/>
          </w:tcPr>
          <w:p w14:paraId="6694130D" w14:textId="6B35B43A" w:rsidR="006C5759" w:rsidRDefault="006C5759" w:rsidP="006C5759">
            <w:pPr>
              <w:pStyle w:val="PersStandart"/>
            </w:pPr>
            <w:r>
              <w:t>/RootCook/rootcook-frontend</w:t>
            </w:r>
          </w:p>
        </w:tc>
        <w:tc>
          <w:tcPr>
            <w:tcW w:w="4714" w:type="dxa"/>
          </w:tcPr>
          <w:p w14:paraId="59ABD128" w14:textId="47399C81" w:rsidR="006C5759" w:rsidRPr="0015379C" w:rsidRDefault="0015379C" w:rsidP="006C5759">
            <w:pPr>
              <w:pStyle w:val="PersStandart"/>
              <w:rPr>
                <w:lang w:val="en-US"/>
              </w:rPr>
            </w:pPr>
            <w:r w:rsidRPr="0015379C">
              <w:rPr>
                <w:lang w:val="en-US"/>
              </w:rPr>
              <w:t xml:space="preserve">npm install </w:t>
            </w:r>
            <w:r>
              <w:rPr>
                <w:lang w:val="en-US"/>
              </w:rPr>
              <w:t xml:space="preserve">/ </w:t>
            </w:r>
            <w:r w:rsidR="006C5759" w:rsidRPr="0015379C">
              <w:rPr>
                <w:lang w:val="en-US"/>
              </w:rPr>
              <w:t>npm run start</w:t>
            </w:r>
          </w:p>
        </w:tc>
      </w:tr>
    </w:tbl>
    <w:p w14:paraId="54703EEE" w14:textId="19FDABBE" w:rsidR="006C5759" w:rsidRPr="0015379C" w:rsidRDefault="006C5759" w:rsidP="006C5759">
      <w:pPr>
        <w:pStyle w:val="PersStandart"/>
        <w:rPr>
          <w:lang w:val="en-US"/>
        </w:rPr>
      </w:pPr>
    </w:p>
    <w:p w14:paraId="4AC23530" w14:textId="3D5406BE" w:rsidR="006C5759" w:rsidRDefault="006C5759" w:rsidP="006C5759">
      <w:pPr>
        <w:pStyle w:val="PersStandart"/>
      </w:pPr>
      <w:r>
        <w:t xml:space="preserve">Anschliessend kann man unter localhost:3000 das Frontend und unter localhost:8080 das Backend </w:t>
      </w:r>
      <w:r w:rsidR="00900302">
        <w:t>erreichen</w:t>
      </w:r>
      <w:r>
        <w:t xml:space="preserve">. </w:t>
      </w:r>
      <w:r w:rsidR="009460E5">
        <w:t>Es muss allerdings noch eine mysql DB-Server mit folgender Datenbank installiert werden:</w:t>
      </w:r>
      <w:r w:rsidR="00F516E7">
        <w:t xml:space="preserve"> /Datenbank/db.sql</w:t>
      </w:r>
    </w:p>
    <w:p w14:paraId="4475D373" w14:textId="2448C3CC" w:rsidR="00900302" w:rsidRDefault="00900302" w:rsidP="006C5759">
      <w:pPr>
        <w:pStyle w:val="PersStandart"/>
      </w:pPr>
    </w:p>
    <w:p w14:paraId="1C6487CC" w14:textId="0F8791C0" w:rsidR="00900302" w:rsidRDefault="00240F0E" w:rsidP="006C5759">
      <w:pPr>
        <w:pStyle w:val="PersStandart"/>
      </w:pPr>
      <w:r>
        <w:t>MariaDB</w:t>
      </w:r>
      <w:r w:rsidR="00900302">
        <w:t>:</w:t>
      </w:r>
      <w:r w:rsidR="00900302">
        <w:br/>
      </w:r>
      <w:hyperlink r:id="rId20" w:history="1">
        <w:r w:rsidR="00900302" w:rsidRPr="00240F0E">
          <w:rPr>
            <w:rStyle w:val="Hyperlink"/>
          </w:rPr>
          <w:t>https://ma</w:t>
        </w:r>
        <w:r w:rsidR="00900302" w:rsidRPr="00240F0E">
          <w:rPr>
            <w:rStyle w:val="Hyperlink"/>
          </w:rPr>
          <w:t>r</w:t>
        </w:r>
        <w:r w:rsidR="00900302" w:rsidRPr="00240F0E">
          <w:rPr>
            <w:rStyle w:val="Hyperlink"/>
          </w:rPr>
          <w:t>iadb.org/download/?t=mariadb&amp;p=mariadb&amp;r=11.2.0&amp;os=windows&amp;cpu=x86_64&amp;pkg=msi&amp;m=mva</w:t>
        </w:r>
      </w:hyperlink>
    </w:p>
    <w:sectPr w:rsidR="00900302" w:rsidSect="00851444">
      <w:headerReference w:type="default" r:id="rId21"/>
      <w:footerReference w:type="default" r:id="rId22"/>
      <w:pgSz w:w="11906" w:h="16838"/>
      <w:pgMar w:top="1440" w:right="1440" w:bottom="1440" w:left="1440" w:header="737"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4299B" w14:textId="77777777" w:rsidR="00CD0873" w:rsidRDefault="00CD0873" w:rsidP="008A4815">
      <w:pPr>
        <w:spacing w:after="0" w:line="240" w:lineRule="auto"/>
      </w:pPr>
      <w:r>
        <w:separator/>
      </w:r>
    </w:p>
  </w:endnote>
  <w:endnote w:type="continuationSeparator" w:id="0">
    <w:p w14:paraId="7E25E6E2" w14:textId="77777777" w:rsidR="00CD0873" w:rsidRDefault="00CD0873" w:rsidP="008A48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rutiger LT Com 45 Light">
    <w:altName w:val="Calibri"/>
    <w:charset w:val="00"/>
    <w:family w:val="swiss"/>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DC0FE" w14:textId="15946C1C" w:rsidR="008A4815" w:rsidRDefault="008A125C">
    <w:pPr>
      <w:pStyle w:val="Footer"/>
    </w:pPr>
    <w:r>
      <w:t>RootCook</w:t>
    </w:r>
    <w:r w:rsidR="001B2CA0">
      <w:ptab w:relativeTo="margin" w:alignment="center" w:leader="none"/>
    </w:r>
    <w:r w:rsidR="001B2CA0">
      <w:ptab w:relativeTo="margin" w:alignment="right" w:leader="none"/>
    </w:r>
    <w:r w:rsidR="001B2CA0">
      <w:rPr>
        <w:noProof/>
      </w:rPr>
      <mc:AlternateContent>
        <mc:Choice Requires="wpg">
          <w:drawing>
            <wp:inline distT="0" distB="0" distL="0" distR="0" wp14:anchorId="7AA683DB" wp14:editId="611D73DA">
              <wp:extent cx="548640" cy="237490"/>
              <wp:effectExtent l="0" t="9525" r="3810" b="635"/>
              <wp:docPr id="10" name="Gruppieren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11" name="AutoShape 10"/>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12" name="AutoShape 4"/>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13" name="Text Box 5"/>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73B18" w14:textId="77777777" w:rsidR="001B2CA0" w:rsidRDefault="001B2CA0">
                            <w:pPr>
                              <w:jc w:val="center"/>
                              <w:rPr>
                                <w:color w:val="FFFFFF" w:themeColor="background1"/>
                              </w:rPr>
                            </w:pPr>
                            <w:r>
                              <w:fldChar w:fldCharType="begin"/>
                            </w:r>
                            <w:r>
                              <w:instrText>PAGE    \* MERGEFORMAT</w:instrText>
                            </w:r>
                            <w:r>
                              <w:fldChar w:fldCharType="separate"/>
                            </w:r>
                            <w:r>
                              <w:rPr>
                                <w:b/>
                                <w:bCs/>
                                <w:color w:val="FFFFFF" w:themeColor="background1"/>
                                <w:lang w:val="de-DE"/>
                              </w:rPr>
                              <w:t>1</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7AA683DB" id="Gruppieren 10" o:spid="_x0000_s1029"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">
              <v:roundrect id="AutoShape 10" o:spid="_x0000_s1030"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" strokecolor="#e4be84"/>
              <v:roundrect id="AutoShape 4" o:spid="_x0000_s1031"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" fillcolor="#e4be84" strokecolor="#e4be84"/>
              <v:shapetype id="_x0000_t202" coordsize="21600,21600" o:spt="202" path="m,l,21600r21600,l21600,xe">
                <v:stroke joinstyle="miter"/>
                <v:path gradientshapeok="t" o:connecttype="rect"/>
              </v:shapetype>
              <v:shape id="Text Box 5" o:spid="_x0000_s1032"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1B373B18" w14:textId="77777777" w:rsidR="001B2CA0" w:rsidRDefault="001B2CA0">
                      <w:pPr>
                        <w:jc w:val="center"/>
                        <w:rPr>
                          <w:color w:val="FFFFFF" w:themeColor="background1"/>
                        </w:rPr>
                      </w:pPr>
                      <w:r>
                        <w:fldChar w:fldCharType="begin"/>
                      </w:r>
                      <w:r>
                        <w:instrText>PAGE    \* MERGEFORMAT</w:instrText>
                      </w:r>
                      <w:r>
                        <w:fldChar w:fldCharType="separate"/>
                      </w:r>
                      <w:r>
                        <w:rPr>
                          <w:b/>
                          <w:bCs/>
                          <w:color w:val="FFFFFF" w:themeColor="background1"/>
                          <w:lang w:val="de-DE"/>
                        </w:rPr>
                        <w:t>1</w:t>
                      </w:r>
                      <w:r>
                        <w:rPr>
                          <w:b/>
                          <w:bCs/>
                          <w:color w:val="FFFFFF" w:themeColor="background1"/>
                        </w:rPr>
                        <w:fldChar w:fldCharType="end"/>
                      </w:r>
                    </w:p>
                  </w:txbxContent>
                </v:textbox>
              </v:shap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6E2CE" w14:textId="77777777" w:rsidR="00CD0873" w:rsidRDefault="00CD0873" w:rsidP="008A4815">
      <w:pPr>
        <w:spacing w:after="0" w:line="240" w:lineRule="auto"/>
      </w:pPr>
      <w:r>
        <w:separator/>
      </w:r>
    </w:p>
  </w:footnote>
  <w:footnote w:type="continuationSeparator" w:id="0">
    <w:p w14:paraId="611545C9" w14:textId="77777777" w:rsidR="00CD0873" w:rsidRDefault="00CD0873" w:rsidP="008A48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4BBEC" w14:textId="1DD61F56" w:rsidR="008A4815" w:rsidRDefault="008A4815">
    <w:pPr>
      <w:pStyle w:val="Header"/>
    </w:pPr>
    <w:r w:rsidRPr="008A125C">
      <w:rPr>
        <w:noProof/>
      </w:rPr>
      <w:drawing>
        <wp:anchor distT="0" distB="0" distL="114300" distR="114300" simplePos="0" relativeHeight="251658240" behindDoc="1" locked="0" layoutInCell="1" allowOverlap="1" wp14:anchorId="4E5A7C0D" wp14:editId="458EF396">
          <wp:simplePos x="0" y="0"/>
          <wp:positionH relativeFrom="column">
            <wp:posOffset>-555171</wp:posOffset>
          </wp:positionH>
          <wp:positionV relativeFrom="page">
            <wp:posOffset>356235</wp:posOffset>
          </wp:positionV>
          <wp:extent cx="2167200" cy="673200"/>
          <wp:effectExtent l="0" t="0" r="5080" b="0"/>
          <wp:wrapNone/>
          <wp:docPr id="5" name="Grafik 5" descr="Ein Bild, das Text,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ClipAr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2167200" cy="673200"/>
                  </a:xfrm>
                  <a:prstGeom prst="rect">
                    <a:avLst/>
                  </a:prstGeom>
                </pic:spPr>
              </pic:pic>
            </a:graphicData>
          </a:graphic>
          <wp14:sizeRelH relativeFrom="page">
            <wp14:pctWidth>0</wp14:pctWidth>
          </wp14:sizeRelH>
          <wp14:sizeRelV relativeFrom="page">
            <wp14:pctHeight>0</wp14:pctHeight>
          </wp14:sizeRelV>
        </wp:anchor>
      </w:drawing>
    </w:r>
    <w:r w:rsidRPr="008A125C">
      <w:ptab w:relativeTo="margin" w:alignment="center" w:leader="none"/>
    </w:r>
    <w:r w:rsidRPr="008A125C">
      <w:t>Linus Daniels</w:t>
    </w:r>
    <w:r w:rsidRPr="008A125C">
      <w:ptab w:relativeTo="margin" w:alignment="right" w:leader="none"/>
    </w:r>
    <w:r w:rsidRPr="008A125C">
      <w:fldChar w:fldCharType="begin"/>
    </w:r>
    <w:r w:rsidRPr="008A125C">
      <w:instrText xml:space="preserve"> TIME \@ "d. MMMM yyyy" </w:instrText>
    </w:r>
    <w:r w:rsidRPr="008A125C">
      <w:fldChar w:fldCharType="separate"/>
    </w:r>
    <w:r w:rsidR="002560AA">
      <w:rPr>
        <w:noProof/>
      </w:rPr>
      <w:t>29. Juni 2023</w:t>
    </w:r>
    <w:r w:rsidRPr="008A125C">
      <w:fldChar w:fldCharType="end"/>
    </w:r>
  </w:p>
  <w:p w14:paraId="6533D819" w14:textId="77777777" w:rsidR="00851444" w:rsidRDefault="00851444">
    <w:pPr>
      <w:pStyle w:val="Header"/>
    </w:pPr>
  </w:p>
  <w:p w14:paraId="4F077076" w14:textId="77777777" w:rsidR="00851444" w:rsidRDefault="00851444">
    <w:pPr>
      <w:pStyle w:val="Header"/>
    </w:pPr>
  </w:p>
  <w:p w14:paraId="17EDA9D1" w14:textId="77777777" w:rsidR="00851444" w:rsidRDefault="00851444">
    <w:pPr>
      <w:pStyle w:val="Header"/>
    </w:pPr>
  </w:p>
  <w:p w14:paraId="5B02AE65" w14:textId="77777777" w:rsidR="00851444" w:rsidRPr="008A125C" w:rsidRDefault="00851444">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23F03"/>
    <w:multiLevelType w:val="multilevel"/>
    <w:tmpl w:val="10CEF836"/>
    <w:lvl w:ilvl="0">
      <w:start w:val="1"/>
      <w:numFmt w:val="bullet"/>
      <w:lvlText w:val=""/>
      <w:lvlJc w:val="left"/>
      <w:pPr>
        <w:tabs>
          <w:tab w:val="num" w:pos="720"/>
        </w:tabs>
        <w:ind w:left="720" w:hanging="360"/>
      </w:pPr>
      <w:rPr>
        <w:rFonts w:ascii="Wingdings" w:hAnsi="Wingdings" w:hint="default"/>
        <w:sz w:val="20"/>
      </w:rPr>
    </w:lvl>
    <w:lvl w:ilvl="1">
      <w:start w:val="8"/>
      <w:numFmt w:val="bullet"/>
      <w:lvlText w:val="-"/>
      <w:lvlJc w:val="left"/>
      <w:pPr>
        <w:ind w:left="1440" w:hanging="360"/>
      </w:pPr>
      <w:rPr>
        <w:rFonts w:ascii="Calibri" w:eastAsiaTheme="minorHAnsi" w:hAnsi="Calibri" w:cs="Calibri" w:hint="default"/>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Wingdings" w:eastAsiaTheme="minorHAnsi" w:hAnsi="Wingdings" w:cstheme="minorBidi" w:hint="default"/>
      </w:rPr>
    </w:lvl>
    <w:lvl w:ilvl="4">
      <w:start w:val="1"/>
      <w:numFmt w:val="decimal"/>
      <w:lvlText w:val="%5-"/>
      <w:lvlJc w:val="left"/>
      <w:pPr>
        <w:ind w:left="3600" w:hanging="360"/>
      </w:pPr>
      <w:rPr>
        <w:rFonts w:hint="default"/>
      </w:rPr>
    </w:lvl>
    <w:lvl w:ilvl="5">
      <w:start w:val="1"/>
      <w:numFmt w:val="decimal"/>
      <w:lvlText w:val="%6&gt;"/>
      <w:lvlJc w:val="left"/>
      <w:pPr>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806F68"/>
    <w:multiLevelType w:val="multilevel"/>
    <w:tmpl w:val="B0AE734A"/>
    <w:lvl w:ilvl="0">
      <w:start w:val="1"/>
      <w:numFmt w:val="decimal"/>
      <w:lvlText w:val="%1."/>
      <w:lvlJc w:val="left"/>
      <w:pPr>
        <w:tabs>
          <w:tab w:val="num" w:pos="720"/>
        </w:tabs>
        <w:ind w:left="720" w:hanging="360"/>
      </w:pPr>
      <w:rPr>
        <w:rFonts w:hint="default"/>
        <w:sz w:val="20"/>
      </w:rPr>
    </w:lvl>
    <w:lvl w:ilvl="1">
      <w:start w:val="8"/>
      <w:numFmt w:val="bullet"/>
      <w:lvlText w:val="-"/>
      <w:lvlJc w:val="left"/>
      <w:pPr>
        <w:ind w:left="1440" w:hanging="360"/>
      </w:pPr>
      <w:rPr>
        <w:rFonts w:ascii="Calibri" w:eastAsiaTheme="minorHAnsi" w:hAnsi="Calibri" w:cs="Calibri" w:hint="default"/>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Wingdings" w:eastAsiaTheme="minorHAnsi" w:hAnsi="Wingdings" w:cstheme="minorBidi" w:hint="default"/>
      </w:rPr>
    </w:lvl>
    <w:lvl w:ilvl="4">
      <w:start w:val="1"/>
      <w:numFmt w:val="decimal"/>
      <w:lvlText w:val="%5-"/>
      <w:lvlJc w:val="left"/>
      <w:pPr>
        <w:ind w:left="3600" w:hanging="360"/>
      </w:pPr>
      <w:rPr>
        <w:rFonts w:hint="default"/>
      </w:rPr>
    </w:lvl>
    <w:lvl w:ilvl="5">
      <w:start w:val="1"/>
      <w:numFmt w:val="decimal"/>
      <w:lvlText w:val="%6&gt;"/>
      <w:lvlJc w:val="left"/>
      <w:pPr>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C931C7"/>
    <w:multiLevelType w:val="multilevel"/>
    <w:tmpl w:val="A5202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9B192D"/>
    <w:multiLevelType w:val="multilevel"/>
    <w:tmpl w:val="544E9298"/>
    <w:lvl w:ilvl="0">
      <w:start w:val="1"/>
      <w:numFmt w:val="decimal"/>
      <w:lvlText w:val="%1."/>
      <w:lvlJc w:val="left"/>
      <w:pPr>
        <w:tabs>
          <w:tab w:val="num" w:pos="720"/>
        </w:tabs>
        <w:ind w:left="720" w:hanging="360"/>
      </w:pPr>
      <w:rPr>
        <w:rFonts w:hint="default"/>
        <w:sz w:val="20"/>
      </w:rPr>
    </w:lvl>
    <w:lvl w:ilvl="1">
      <w:start w:val="8"/>
      <w:numFmt w:val="bullet"/>
      <w:lvlText w:val="-"/>
      <w:lvlJc w:val="left"/>
      <w:pPr>
        <w:ind w:left="1440" w:hanging="360"/>
      </w:pPr>
      <w:rPr>
        <w:rFonts w:ascii="Calibri" w:eastAsiaTheme="minorHAnsi" w:hAnsi="Calibri" w:cs="Calibri" w:hint="default"/>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Wingdings" w:eastAsiaTheme="minorHAnsi" w:hAnsi="Wingdings" w:cstheme="minorBidi" w:hint="default"/>
      </w:rPr>
    </w:lvl>
    <w:lvl w:ilvl="4">
      <w:start w:val="1"/>
      <w:numFmt w:val="decimal"/>
      <w:lvlText w:val="%5-"/>
      <w:lvlJc w:val="left"/>
      <w:pPr>
        <w:ind w:left="3600" w:hanging="360"/>
      </w:pPr>
      <w:rPr>
        <w:rFonts w:hint="default"/>
      </w:rPr>
    </w:lvl>
    <w:lvl w:ilvl="5">
      <w:start w:val="1"/>
      <w:numFmt w:val="decimal"/>
      <w:lvlText w:val="%6&gt;"/>
      <w:lvlJc w:val="left"/>
      <w:pPr>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306E44"/>
    <w:multiLevelType w:val="multilevel"/>
    <w:tmpl w:val="EF621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8D603F"/>
    <w:multiLevelType w:val="hybridMultilevel"/>
    <w:tmpl w:val="2B2800D0"/>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6B31812"/>
    <w:multiLevelType w:val="multilevel"/>
    <w:tmpl w:val="354CE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FE552F"/>
    <w:multiLevelType w:val="hybridMultilevel"/>
    <w:tmpl w:val="D62E3232"/>
    <w:lvl w:ilvl="0" w:tplc="17E8A822">
      <w:start w:val="1"/>
      <w:numFmt w:val="bullet"/>
      <w:lvlText w:val=""/>
      <w:lvlJc w:val="left"/>
      <w:pPr>
        <w:ind w:left="720" w:hanging="360"/>
      </w:pPr>
      <w:rPr>
        <w:rFonts w:ascii="Symbol" w:hAnsi="Symbol" w:hint="default"/>
        <w:color w:val="auto"/>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A707CE6"/>
    <w:multiLevelType w:val="multilevel"/>
    <w:tmpl w:val="3DFAFC80"/>
    <w:lvl w:ilvl="0">
      <w:start w:val="1"/>
      <w:numFmt w:val="bullet"/>
      <w:lvlText w:val=""/>
      <w:lvlJc w:val="left"/>
      <w:pPr>
        <w:tabs>
          <w:tab w:val="num" w:pos="720"/>
        </w:tabs>
        <w:ind w:left="720" w:hanging="360"/>
      </w:pPr>
      <w:rPr>
        <w:rFonts w:ascii="Wingdings" w:hAnsi="Wingdings" w:hint="default"/>
        <w:sz w:val="20"/>
      </w:rPr>
    </w:lvl>
    <w:lvl w:ilvl="1">
      <w:start w:val="8"/>
      <w:numFmt w:val="bullet"/>
      <w:lvlText w:val="-"/>
      <w:lvlJc w:val="left"/>
      <w:pPr>
        <w:ind w:left="1440" w:hanging="360"/>
      </w:pPr>
      <w:rPr>
        <w:rFonts w:ascii="Calibri" w:eastAsiaTheme="minorHAnsi" w:hAnsi="Calibri" w:cs="Calibri" w:hint="default"/>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Wingdings" w:eastAsiaTheme="minorHAnsi" w:hAnsi="Wingdings" w:cstheme="minorBidi" w:hint="default"/>
      </w:rPr>
    </w:lvl>
    <w:lvl w:ilvl="4">
      <w:start w:val="1"/>
      <w:numFmt w:val="decimal"/>
      <w:lvlText w:val="%5-"/>
      <w:lvlJc w:val="left"/>
      <w:pPr>
        <w:ind w:left="3600" w:hanging="360"/>
      </w:pPr>
      <w:rPr>
        <w:rFonts w:hint="default"/>
      </w:rPr>
    </w:lvl>
    <w:lvl w:ilvl="5">
      <w:start w:val="1"/>
      <w:numFmt w:val="decimal"/>
      <w:lvlText w:val="%6&gt;"/>
      <w:lvlJc w:val="left"/>
      <w:pPr>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0839AF"/>
    <w:multiLevelType w:val="hybridMultilevel"/>
    <w:tmpl w:val="68D059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4B03EA4"/>
    <w:multiLevelType w:val="multilevel"/>
    <w:tmpl w:val="0616D224"/>
    <w:lvl w:ilvl="0">
      <w:start w:val="1"/>
      <w:numFmt w:val="bullet"/>
      <w:lvlText w:val=""/>
      <w:lvlJc w:val="left"/>
      <w:pPr>
        <w:tabs>
          <w:tab w:val="num" w:pos="720"/>
        </w:tabs>
        <w:ind w:left="720" w:hanging="360"/>
      </w:pPr>
      <w:rPr>
        <w:rFonts w:ascii="Symbol" w:hAnsi="Symbol" w:hint="default"/>
        <w:sz w:val="20"/>
      </w:rPr>
    </w:lvl>
    <w:lvl w:ilvl="1">
      <w:start w:val="8"/>
      <w:numFmt w:val="bullet"/>
      <w:lvlText w:val="-"/>
      <w:lvlJc w:val="left"/>
      <w:pPr>
        <w:ind w:left="1440" w:hanging="360"/>
      </w:pPr>
      <w:rPr>
        <w:rFonts w:ascii="Calibri" w:eastAsiaTheme="minorHAnsi" w:hAnsi="Calibri" w:cs="Calibri" w:hint="default"/>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Wingdings" w:eastAsiaTheme="minorHAnsi" w:hAnsi="Wingdings" w:cstheme="minorBidi" w:hint="default"/>
      </w:rPr>
    </w:lvl>
    <w:lvl w:ilvl="4">
      <w:start w:val="1"/>
      <w:numFmt w:val="decimal"/>
      <w:lvlText w:val="%5-"/>
      <w:lvlJc w:val="left"/>
      <w:pPr>
        <w:ind w:left="3600" w:hanging="360"/>
      </w:pPr>
      <w:rPr>
        <w:rFonts w:hint="default"/>
      </w:rPr>
    </w:lvl>
    <w:lvl w:ilvl="5">
      <w:start w:val="1"/>
      <w:numFmt w:val="decimal"/>
      <w:lvlText w:val="%6&gt;"/>
      <w:lvlJc w:val="left"/>
      <w:pPr>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D45791"/>
    <w:multiLevelType w:val="multilevel"/>
    <w:tmpl w:val="544E9298"/>
    <w:lvl w:ilvl="0">
      <w:start w:val="1"/>
      <w:numFmt w:val="decimal"/>
      <w:lvlText w:val="%1."/>
      <w:lvlJc w:val="left"/>
      <w:pPr>
        <w:tabs>
          <w:tab w:val="num" w:pos="720"/>
        </w:tabs>
        <w:ind w:left="720" w:hanging="360"/>
      </w:pPr>
      <w:rPr>
        <w:rFonts w:hint="default"/>
        <w:sz w:val="20"/>
      </w:rPr>
    </w:lvl>
    <w:lvl w:ilvl="1">
      <w:start w:val="8"/>
      <w:numFmt w:val="bullet"/>
      <w:lvlText w:val="-"/>
      <w:lvlJc w:val="left"/>
      <w:pPr>
        <w:ind w:left="1440" w:hanging="360"/>
      </w:pPr>
      <w:rPr>
        <w:rFonts w:ascii="Calibri" w:eastAsiaTheme="minorHAnsi" w:hAnsi="Calibri" w:cs="Calibri" w:hint="default"/>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Wingdings" w:eastAsiaTheme="minorHAnsi" w:hAnsi="Wingdings" w:cstheme="minorBidi" w:hint="default"/>
      </w:rPr>
    </w:lvl>
    <w:lvl w:ilvl="4">
      <w:start w:val="1"/>
      <w:numFmt w:val="decimal"/>
      <w:lvlText w:val="%5-"/>
      <w:lvlJc w:val="left"/>
      <w:pPr>
        <w:ind w:left="3600" w:hanging="360"/>
      </w:pPr>
      <w:rPr>
        <w:rFonts w:hint="default"/>
      </w:rPr>
    </w:lvl>
    <w:lvl w:ilvl="5">
      <w:start w:val="1"/>
      <w:numFmt w:val="decimal"/>
      <w:lvlText w:val="%6&gt;"/>
      <w:lvlJc w:val="left"/>
      <w:pPr>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5B1188"/>
    <w:multiLevelType w:val="multilevel"/>
    <w:tmpl w:val="7DA46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681C16"/>
    <w:multiLevelType w:val="multilevel"/>
    <w:tmpl w:val="574EA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3F5ADE"/>
    <w:multiLevelType w:val="multilevel"/>
    <w:tmpl w:val="544E9298"/>
    <w:lvl w:ilvl="0">
      <w:start w:val="1"/>
      <w:numFmt w:val="decimal"/>
      <w:lvlText w:val="%1."/>
      <w:lvlJc w:val="left"/>
      <w:pPr>
        <w:tabs>
          <w:tab w:val="num" w:pos="720"/>
        </w:tabs>
        <w:ind w:left="720" w:hanging="360"/>
      </w:pPr>
      <w:rPr>
        <w:rFonts w:hint="default"/>
        <w:sz w:val="20"/>
      </w:rPr>
    </w:lvl>
    <w:lvl w:ilvl="1">
      <w:start w:val="8"/>
      <w:numFmt w:val="bullet"/>
      <w:lvlText w:val="-"/>
      <w:lvlJc w:val="left"/>
      <w:pPr>
        <w:ind w:left="1440" w:hanging="360"/>
      </w:pPr>
      <w:rPr>
        <w:rFonts w:ascii="Calibri" w:eastAsiaTheme="minorHAnsi" w:hAnsi="Calibri" w:cs="Calibri" w:hint="default"/>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Wingdings" w:eastAsiaTheme="minorHAnsi" w:hAnsi="Wingdings" w:cstheme="minorBidi" w:hint="default"/>
      </w:rPr>
    </w:lvl>
    <w:lvl w:ilvl="4">
      <w:start w:val="1"/>
      <w:numFmt w:val="decimal"/>
      <w:lvlText w:val="%5-"/>
      <w:lvlJc w:val="left"/>
      <w:pPr>
        <w:ind w:left="3600" w:hanging="360"/>
      </w:pPr>
      <w:rPr>
        <w:rFonts w:hint="default"/>
      </w:rPr>
    </w:lvl>
    <w:lvl w:ilvl="5">
      <w:start w:val="1"/>
      <w:numFmt w:val="decimal"/>
      <w:lvlText w:val="%6&gt;"/>
      <w:lvlJc w:val="left"/>
      <w:pPr>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A87441"/>
    <w:multiLevelType w:val="multilevel"/>
    <w:tmpl w:val="581A7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96204B"/>
    <w:multiLevelType w:val="multilevel"/>
    <w:tmpl w:val="8056C2BA"/>
    <w:lvl w:ilvl="0">
      <w:start w:val="1"/>
      <w:numFmt w:val="decimal"/>
      <w:lvlText w:val="%1."/>
      <w:lvlJc w:val="left"/>
      <w:pPr>
        <w:tabs>
          <w:tab w:val="num" w:pos="720"/>
        </w:tabs>
        <w:ind w:left="720" w:hanging="360"/>
      </w:pPr>
      <w:rPr>
        <w:rFonts w:hint="default"/>
        <w:sz w:val="20"/>
      </w:rPr>
    </w:lvl>
    <w:lvl w:ilvl="1">
      <w:start w:val="8"/>
      <w:numFmt w:val="bullet"/>
      <w:lvlText w:val="-"/>
      <w:lvlJc w:val="left"/>
      <w:pPr>
        <w:ind w:left="1440" w:hanging="360"/>
      </w:pPr>
      <w:rPr>
        <w:rFonts w:ascii="Calibri" w:eastAsiaTheme="minorHAnsi" w:hAnsi="Calibri" w:cs="Calibri" w:hint="default"/>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Wingdings" w:eastAsiaTheme="minorHAnsi" w:hAnsi="Wingdings" w:cstheme="minorBidi" w:hint="default"/>
      </w:rPr>
    </w:lvl>
    <w:lvl w:ilvl="4">
      <w:start w:val="1"/>
      <w:numFmt w:val="decimal"/>
      <w:lvlText w:val="%5-"/>
      <w:lvlJc w:val="left"/>
      <w:pPr>
        <w:ind w:left="3600" w:hanging="360"/>
      </w:pPr>
      <w:rPr>
        <w:rFonts w:hint="default"/>
      </w:rPr>
    </w:lvl>
    <w:lvl w:ilvl="5">
      <w:start w:val="1"/>
      <w:numFmt w:val="decimal"/>
      <w:lvlText w:val="%6&gt;"/>
      <w:lvlJc w:val="left"/>
      <w:pPr>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DC0E8E"/>
    <w:multiLevelType w:val="multilevel"/>
    <w:tmpl w:val="18D06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524D69"/>
    <w:multiLevelType w:val="multilevel"/>
    <w:tmpl w:val="0616D224"/>
    <w:lvl w:ilvl="0">
      <w:start w:val="1"/>
      <w:numFmt w:val="bullet"/>
      <w:lvlText w:val=""/>
      <w:lvlJc w:val="left"/>
      <w:pPr>
        <w:tabs>
          <w:tab w:val="num" w:pos="720"/>
        </w:tabs>
        <w:ind w:left="720" w:hanging="360"/>
      </w:pPr>
      <w:rPr>
        <w:rFonts w:ascii="Symbol" w:hAnsi="Symbol" w:hint="default"/>
        <w:sz w:val="20"/>
      </w:rPr>
    </w:lvl>
    <w:lvl w:ilvl="1">
      <w:start w:val="8"/>
      <w:numFmt w:val="bullet"/>
      <w:lvlText w:val="-"/>
      <w:lvlJc w:val="left"/>
      <w:pPr>
        <w:ind w:left="1440" w:hanging="360"/>
      </w:pPr>
      <w:rPr>
        <w:rFonts w:ascii="Calibri" w:eastAsiaTheme="minorHAnsi" w:hAnsi="Calibri" w:cs="Calibri" w:hint="default"/>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Wingdings" w:eastAsiaTheme="minorHAnsi" w:hAnsi="Wingdings" w:cstheme="minorBidi" w:hint="default"/>
      </w:rPr>
    </w:lvl>
    <w:lvl w:ilvl="4">
      <w:start w:val="1"/>
      <w:numFmt w:val="decimal"/>
      <w:lvlText w:val="%5-"/>
      <w:lvlJc w:val="left"/>
      <w:pPr>
        <w:ind w:left="3600" w:hanging="360"/>
      </w:pPr>
      <w:rPr>
        <w:rFonts w:hint="default"/>
      </w:rPr>
    </w:lvl>
    <w:lvl w:ilvl="5">
      <w:start w:val="1"/>
      <w:numFmt w:val="decimal"/>
      <w:lvlText w:val="%6&gt;"/>
      <w:lvlJc w:val="left"/>
      <w:pPr>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DC485D"/>
    <w:multiLevelType w:val="hybridMultilevel"/>
    <w:tmpl w:val="D0D640F4"/>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1DF6819"/>
    <w:multiLevelType w:val="multilevel"/>
    <w:tmpl w:val="10CEF836"/>
    <w:lvl w:ilvl="0">
      <w:start w:val="1"/>
      <w:numFmt w:val="bullet"/>
      <w:lvlText w:val=""/>
      <w:lvlJc w:val="left"/>
      <w:pPr>
        <w:tabs>
          <w:tab w:val="num" w:pos="720"/>
        </w:tabs>
        <w:ind w:left="720" w:hanging="360"/>
      </w:pPr>
      <w:rPr>
        <w:rFonts w:ascii="Wingdings" w:hAnsi="Wingdings" w:hint="default"/>
        <w:sz w:val="20"/>
      </w:rPr>
    </w:lvl>
    <w:lvl w:ilvl="1">
      <w:start w:val="8"/>
      <w:numFmt w:val="bullet"/>
      <w:lvlText w:val="-"/>
      <w:lvlJc w:val="left"/>
      <w:pPr>
        <w:ind w:left="1440" w:hanging="360"/>
      </w:pPr>
      <w:rPr>
        <w:rFonts w:ascii="Calibri" w:eastAsiaTheme="minorHAnsi" w:hAnsi="Calibri" w:cs="Calibri" w:hint="default"/>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Wingdings" w:eastAsiaTheme="minorHAnsi" w:hAnsi="Wingdings" w:cstheme="minorBidi" w:hint="default"/>
      </w:rPr>
    </w:lvl>
    <w:lvl w:ilvl="4">
      <w:start w:val="1"/>
      <w:numFmt w:val="decimal"/>
      <w:lvlText w:val="%5-"/>
      <w:lvlJc w:val="left"/>
      <w:pPr>
        <w:ind w:left="3600" w:hanging="360"/>
      </w:pPr>
      <w:rPr>
        <w:rFonts w:hint="default"/>
      </w:rPr>
    </w:lvl>
    <w:lvl w:ilvl="5">
      <w:start w:val="1"/>
      <w:numFmt w:val="decimal"/>
      <w:lvlText w:val="%6&gt;"/>
      <w:lvlJc w:val="left"/>
      <w:pPr>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E816AD"/>
    <w:multiLevelType w:val="multilevel"/>
    <w:tmpl w:val="10CEF836"/>
    <w:lvl w:ilvl="0">
      <w:start w:val="1"/>
      <w:numFmt w:val="bullet"/>
      <w:lvlText w:val=""/>
      <w:lvlJc w:val="left"/>
      <w:pPr>
        <w:tabs>
          <w:tab w:val="num" w:pos="720"/>
        </w:tabs>
        <w:ind w:left="720" w:hanging="360"/>
      </w:pPr>
      <w:rPr>
        <w:rFonts w:ascii="Wingdings" w:hAnsi="Wingdings" w:hint="default"/>
        <w:sz w:val="20"/>
      </w:rPr>
    </w:lvl>
    <w:lvl w:ilvl="1">
      <w:start w:val="8"/>
      <w:numFmt w:val="bullet"/>
      <w:lvlText w:val="-"/>
      <w:lvlJc w:val="left"/>
      <w:pPr>
        <w:ind w:left="1440" w:hanging="360"/>
      </w:pPr>
      <w:rPr>
        <w:rFonts w:ascii="Calibri" w:eastAsiaTheme="minorHAnsi" w:hAnsi="Calibri" w:cs="Calibri" w:hint="default"/>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Wingdings" w:eastAsiaTheme="minorHAnsi" w:hAnsi="Wingdings" w:cstheme="minorBidi" w:hint="default"/>
      </w:rPr>
    </w:lvl>
    <w:lvl w:ilvl="4">
      <w:start w:val="1"/>
      <w:numFmt w:val="decimal"/>
      <w:lvlText w:val="%5-"/>
      <w:lvlJc w:val="left"/>
      <w:pPr>
        <w:ind w:left="3600" w:hanging="360"/>
      </w:pPr>
      <w:rPr>
        <w:rFonts w:hint="default"/>
      </w:rPr>
    </w:lvl>
    <w:lvl w:ilvl="5">
      <w:start w:val="1"/>
      <w:numFmt w:val="decimal"/>
      <w:lvlText w:val="%6&gt;"/>
      <w:lvlJc w:val="left"/>
      <w:pPr>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877255"/>
    <w:multiLevelType w:val="multilevel"/>
    <w:tmpl w:val="0A3E2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17608B"/>
    <w:multiLevelType w:val="multilevel"/>
    <w:tmpl w:val="E0E09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4B5014"/>
    <w:multiLevelType w:val="multilevel"/>
    <w:tmpl w:val="0616D224"/>
    <w:lvl w:ilvl="0">
      <w:start w:val="1"/>
      <w:numFmt w:val="bullet"/>
      <w:lvlText w:val=""/>
      <w:lvlJc w:val="left"/>
      <w:pPr>
        <w:tabs>
          <w:tab w:val="num" w:pos="720"/>
        </w:tabs>
        <w:ind w:left="720" w:hanging="360"/>
      </w:pPr>
      <w:rPr>
        <w:rFonts w:ascii="Symbol" w:hAnsi="Symbol" w:hint="default"/>
        <w:sz w:val="20"/>
      </w:rPr>
    </w:lvl>
    <w:lvl w:ilvl="1">
      <w:start w:val="8"/>
      <w:numFmt w:val="bullet"/>
      <w:lvlText w:val="-"/>
      <w:lvlJc w:val="left"/>
      <w:pPr>
        <w:ind w:left="1440" w:hanging="360"/>
      </w:pPr>
      <w:rPr>
        <w:rFonts w:ascii="Calibri" w:eastAsiaTheme="minorHAnsi" w:hAnsi="Calibri" w:cs="Calibri" w:hint="default"/>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Wingdings" w:eastAsiaTheme="minorHAnsi" w:hAnsi="Wingdings" w:cstheme="minorBidi" w:hint="default"/>
      </w:rPr>
    </w:lvl>
    <w:lvl w:ilvl="4">
      <w:start w:val="1"/>
      <w:numFmt w:val="decimal"/>
      <w:lvlText w:val="%5-"/>
      <w:lvlJc w:val="left"/>
      <w:pPr>
        <w:ind w:left="3600" w:hanging="360"/>
      </w:pPr>
      <w:rPr>
        <w:rFonts w:hint="default"/>
      </w:rPr>
    </w:lvl>
    <w:lvl w:ilvl="5">
      <w:start w:val="1"/>
      <w:numFmt w:val="decimal"/>
      <w:lvlText w:val="%6&gt;"/>
      <w:lvlJc w:val="left"/>
      <w:pPr>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7F5ABD"/>
    <w:multiLevelType w:val="multilevel"/>
    <w:tmpl w:val="CC2C608E"/>
    <w:lvl w:ilvl="0">
      <w:start w:val="1"/>
      <w:numFmt w:val="bullet"/>
      <w:lvlText w:val=""/>
      <w:lvlJc w:val="left"/>
      <w:pPr>
        <w:tabs>
          <w:tab w:val="num" w:pos="720"/>
        </w:tabs>
        <w:ind w:left="720" w:hanging="360"/>
      </w:pPr>
      <w:rPr>
        <w:rFonts w:ascii="Wingdings" w:hAnsi="Wingdings" w:hint="default"/>
        <w:sz w:val="20"/>
      </w:rPr>
    </w:lvl>
    <w:lvl w:ilvl="1">
      <w:start w:val="8"/>
      <w:numFmt w:val="bullet"/>
      <w:lvlText w:val="-"/>
      <w:lvlJc w:val="left"/>
      <w:pPr>
        <w:ind w:left="1440" w:hanging="360"/>
      </w:pPr>
      <w:rPr>
        <w:rFonts w:ascii="Calibri" w:eastAsiaTheme="minorHAnsi" w:hAnsi="Calibri" w:cs="Calibri" w:hint="default"/>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Wingdings" w:eastAsiaTheme="minorHAnsi" w:hAnsi="Wingdings" w:cstheme="minorBidi" w:hint="default"/>
      </w:rPr>
    </w:lvl>
    <w:lvl w:ilvl="4">
      <w:start w:val="1"/>
      <w:numFmt w:val="decimal"/>
      <w:lvlText w:val="%5-"/>
      <w:lvlJc w:val="left"/>
      <w:pPr>
        <w:ind w:left="3600" w:hanging="360"/>
      </w:pPr>
      <w:rPr>
        <w:rFonts w:hint="default"/>
      </w:rPr>
    </w:lvl>
    <w:lvl w:ilvl="5">
      <w:start w:val="1"/>
      <w:numFmt w:val="decimal"/>
      <w:lvlText w:val="%6&gt;"/>
      <w:lvlJc w:val="left"/>
      <w:pPr>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DA1AF4"/>
    <w:multiLevelType w:val="hybridMultilevel"/>
    <w:tmpl w:val="CCFA36F8"/>
    <w:lvl w:ilvl="0" w:tplc="17E8A822">
      <w:start w:val="1"/>
      <w:numFmt w:val="bullet"/>
      <w:lvlText w:val=""/>
      <w:lvlJc w:val="left"/>
      <w:pPr>
        <w:ind w:left="720" w:hanging="360"/>
      </w:pPr>
      <w:rPr>
        <w:rFonts w:ascii="Symbol" w:hAnsi="Symbol" w:hint="default"/>
        <w:color w:val="auto"/>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824926995">
    <w:abstractNumId w:val="12"/>
  </w:num>
  <w:num w:numId="2" w16cid:durableId="1784419599">
    <w:abstractNumId w:val="4"/>
  </w:num>
  <w:num w:numId="3" w16cid:durableId="551355141">
    <w:abstractNumId w:val="6"/>
  </w:num>
  <w:num w:numId="4" w16cid:durableId="1969701975">
    <w:abstractNumId w:val="15"/>
  </w:num>
  <w:num w:numId="5" w16cid:durableId="162626968">
    <w:abstractNumId w:val="17"/>
  </w:num>
  <w:num w:numId="6" w16cid:durableId="175846462">
    <w:abstractNumId w:val="23"/>
  </w:num>
  <w:num w:numId="7" w16cid:durableId="1507286620">
    <w:abstractNumId w:val="2"/>
  </w:num>
  <w:num w:numId="8" w16cid:durableId="1144002483">
    <w:abstractNumId w:val="21"/>
  </w:num>
  <w:num w:numId="9" w16cid:durableId="1942101477">
    <w:abstractNumId w:val="13"/>
  </w:num>
  <w:num w:numId="10" w16cid:durableId="1749114826">
    <w:abstractNumId w:val="9"/>
  </w:num>
  <w:num w:numId="11" w16cid:durableId="1613241252">
    <w:abstractNumId w:val="7"/>
  </w:num>
  <w:num w:numId="12" w16cid:durableId="179587646">
    <w:abstractNumId w:val="26"/>
  </w:num>
  <w:num w:numId="13" w16cid:durableId="190146272">
    <w:abstractNumId w:val="22"/>
  </w:num>
  <w:num w:numId="14" w16cid:durableId="639651479">
    <w:abstractNumId w:val="16"/>
  </w:num>
  <w:num w:numId="15" w16cid:durableId="1773625246">
    <w:abstractNumId w:val="0"/>
  </w:num>
  <w:num w:numId="16" w16cid:durableId="228006885">
    <w:abstractNumId w:val="20"/>
  </w:num>
  <w:num w:numId="17" w16cid:durableId="1981691696">
    <w:abstractNumId w:val="18"/>
  </w:num>
  <w:num w:numId="18" w16cid:durableId="887376069">
    <w:abstractNumId w:val="24"/>
  </w:num>
  <w:num w:numId="19" w16cid:durableId="2077511135">
    <w:abstractNumId w:val="10"/>
  </w:num>
  <w:num w:numId="20" w16cid:durableId="1378311256">
    <w:abstractNumId w:val="25"/>
  </w:num>
  <w:num w:numId="21" w16cid:durableId="1083797947">
    <w:abstractNumId w:val="1"/>
  </w:num>
  <w:num w:numId="22" w16cid:durableId="1708527578">
    <w:abstractNumId w:val="8"/>
  </w:num>
  <w:num w:numId="23" w16cid:durableId="226648732">
    <w:abstractNumId w:val="11"/>
  </w:num>
  <w:num w:numId="24" w16cid:durableId="605429663">
    <w:abstractNumId w:val="19"/>
  </w:num>
  <w:num w:numId="25" w16cid:durableId="1307003549">
    <w:abstractNumId w:val="14"/>
  </w:num>
  <w:num w:numId="26" w16cid:durableId="466052206">
    <w:abstractNumId w:val="5"/>
  </w:num>
  <w:num w:numId="27" w16cid:durableId="2914508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32C"/>
    <w:rsid w:val="0004652D"/>
    <w:rsid w:val="00054DCC"/>
    <w:rsid w:val="000A4E09"/>
    <w:rsid w:val="001071CF"/>
    <w:rsid w:val="00142A74"/>
    <w:rsid w:val="0015379C"/>
    <w:rsid w:val="001742B4"/>
    <w:rsid w:val="00190CD3"/>
    <w:rsid w:val="001A22BB"/>
    <w:rsid w:val="001B2CA0"/>
    <w:rsid w:val="001E035B"/>
    <w:rsid w:val="001E5A1A"/>
    <w:rsid w:val="00240F0E"/>
    <w:rsid w:val="002560AA"/>
    <w:rsid w:val="002A5594"/>
    <w:rsid w:val="002F77B1"/>
    <w:rsid w:val="00315CD5"/>
    <w:rsid w:val="00330DE2"/>
    <w:rsid w:val="00332891"/>
    <w:rsid w:val="00335963"/>
    <w:rsid w:val="00393FDD"/>
    <w:rsid w:val="0040034D"/>
    <w:rsid w:val="00432966"/>
    <w:rsid w:val="0048632C"/>
    <w:rsid w:val="0049501B"/>
    <w:rsid w:val="004B6AB2"/>
    <w:rsid w:val="005154F1"/>
    <w:rsid w:val="005B1CA0"/>
    <w:rsid w:val="005C442E"/>
    <w:rsid w:val="005D4233"/>
    <w:rsid w:val="005E5AB0"/>
    <w:rsid w:val="006134E6"/>
    <w:rsid w:val="0065150F"/>
    <w:rsid w:val="006A0F6A"/>
    <w:rsid w:val="006A49B4"/>
    <w:rsid w:val="006B13CC"/>
    <w:rsid w:val="006B3F42"/>
    <w:rsid w:val="006C5759"/>
    <w:rsid w:val="006F4957"/>
    <w:rsid w:val="007041C9"/>
    <w:rsid w:val="0075117E"/>
    <w:rsid w:val="007A5987"/>
    <w:rsid w:val="007E6D7E"/>
    <w:rsid w:val="0082049B"/>
    <w:rsid w:val="00836087"/>
    <w:rsid w:val="0084376D"/>
    <w:rsid w:val="00851444"/>
    <w:rsid w:val="0085741D"/>
    <w:rsid w:val="00892755"/>
    <w:rsid w:val="008A125C"/>
    <w:rsid w:val="008A4815"/>
    <w:rsid w:val="008C222C"/>
    <w:rsid w:val="008D7656"/>
    <w:rsid w:val="008F01BD"/>
    <w:rsid w:val="00900302"/>
    <w:rsid w:val="009460E5"/>
    <w:rsid w:val="00983B16"/>
    <w:rsid w:val="0098662E"/>
    <w:rsid w:val="00995298"/>
    <w:rsid w:val="009B62F3"/>
    <w:rsid w:val="009C2922"/>
    <w:rsid w:val="00A05B18"/>
    <w:rsid w:val="00A22D51"/>
    <w:rsid w:val="00A22E7A"/>
    <w:rsid w:val="00A27EBD"/>
    <w:rsid w:val="00A73ED2"/>
    <w:rsid w:val="00A845DF"/>
    <w:rsid w:val="00AC4AAF"/>
    <w:rsid w:val="00B07E94"/>
    <w:rsid w:val="00B4794B"/>
    <w:rsid w:val="00B86DB0"/>
    <w:rsid w:val="00BC0D2D"/>
    <w:rsid w:val="00BD3AA2"/>
    <w:rsid w:val="00BD7A3E"/>
    <w:rsid w:val="00C322A2"/>
    <w:rsid w:val="00C96557"/>
    <w:rsid w:val="00CD0873"/>
    <w:rsid w:val="00D02794"/>
    <w:rsid w:val="00D22EEF"/>
    <w:rsid w:val="00D60F7A"/>
    <w:rsid w:val="00D62FD4"/>
    <w:rsid w:val="00DB28CE"/>
    <w:rsid w:val="00DC2721"/>
    <w:rsid w:val="00DF761D"/>
    <w:rsid w:val="00E52BB1"/>
    <w:rsid w:val="00E554FE"/>
    <w:rsid w:val="00E7406A"/>
    <w:rsid w:val="00E94A8D"/>
    <w:rsid w:val="00EB03A2"/>
    <w:rsid w:val="00ED659A"/>
    <w:rsid w:val="00F4508C"/>
    <w:rsid w:val="00F516E7"/>
    <w:rsid w:val="00F627AE"/>
    <w:rsid w:val="00F76C98"/>
    <w:rsid w:val="00FB2B2D"/>
    <w:rsid w:val="00FD4A0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E998E2"/>
  <w15:chartTrackingRefBased/>
  <w15:docId w15:val="{FDBE3AA9-E64A-4369-8F30-562BDFEE5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3AA2"/>
  </w:style>
  <w:style w:type="paragraph" w:styleId="Heading1">
    <w:name w:val="heading 1"/>
    <w:basedOn w:val="Normal"/>
    <w:next w:val="Normal"/>
    <w:link w:val="Heading1Char"/>
    <w:uiPriority w:val="9"/>
    <w:qFormat/>
    <w:rsid w:val="003359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65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965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48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4815"/>
  </w:style>
  <w:style w:type="paragraph" w:styleId="Footer">
    <w:name w:val="footer"/>
    <w:basedOn w:val="Normal"/>
    <w:link w:val="FooterChar"/>
    <w:uiPriority w:val="99"/>
    <w:unhideWhenUsed/>
    <w:rsid w:val="008A48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4815"/>
  </w:style>
  <w:style w:type="character" w:customStyle="1" w:styleId="Heading1Char">
    <w:name w:val="Heading 1 Char"/>
    <w:basedOn w:val="DefaultParagraphFont"/>
    <w:link w:val="Heading1"/>
    <w:uiPriority w:val="9"/>
    <w:rsid w:val="0033596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35963"/>
    <w:pPr>
      <w:outlineLvl w:val="9"/>
    </w:pPr>
    <w:rPr>
      <w:lang w:eastAsia="de-CH"/>
    </w:rPr>
  </w:style>
  <w:style w:type="table" w:styleId="TableGrid">
    <w:name w:val="Table Grid"/>
    <w:basedOn w:val="TableNormal"/>
    <w:uiPriority w:val="39"/>
    <w:rsid w:val="003359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ersStandart">
    <w:name w:val="Pers. Standart"/>
    <w:basedOn w:val="Normal"/>
    <w:qFormat/>
    <w:rsid w:val="00BD7A3E"/>
    <w:pPr>
      <w:spacing w:after="0" w:line="240" w:lineRule="auto"/>
      <w:contextualSpacing/>
    </w:pPr>
    <w:rPr>
      <w:bCs/>
    </w:rPr>
  </w:style>
  <w:style w:type="paragraph" w:styleId="NoSpacing">
    <w:name w:val="No Spacing"/>
    <w:link w:val="NoSpacingChar"/>
    <w:uiPriority w:val="1"/>
    <w:qFormat/>
    <w:rsid w:val="00DC2721"/>
    <w:pPr>
      <w:spacing w:after="0" w:line="240" w:lineRule="auto"/>
    </w:pPr>
    <w:rPr>
      <w:rFonts w:eastAsiaTheme="minorEastAsia"/>
      <w:lang w:eastAsia="de-CH"/>
    </w:rPr>
  </w:style>
  <w:style w:type="character" w:customStyle="1" w:styleId="NoSpacingChar">
    <w:name w:val="No Spacing Char"/>
    <w:basedOn w:val="DefaultParagraphFont"/>
    <w:link w:val="NoSpacing"/>
    <w:uiPriority w:val="1"/>
    <w:rsid w:val="00DC2721"/>
    <w:rPr>
      <w:rFonts w:eastAsiaTheme="minorEastAsia"/>
      <w:lang w:eastAsia="de-CH"/>
    </w:rPr>
  </w:style>
  <w:style w:type="paragraph" w:styleId="TOC1">
    <w:name w:val="toc 1"/>
    <w:basedOn w:val="Normal"/>
    <w:next w:val="Normal"/>
    <w:autoRedefine/>
    <w:uiPriority w:val="39"/>
    <w:unhideWhenUsed/>
    <w:rsid w:val="00DC2721"/>
    <w:pPr>
      <w:spacing w:after="100"/>
    </w:pPr>
  </w:style>
  <w:style w:type="character" w:styleId="Hyperlink">
    <w:name w:val="Hyperlink"/>
    <w:basedOn w:val="DefaultParagraphFont"/>
    <w:uiPriority w:val="99"/>
    <w:unhideWhenUsed/>
    <w:rsid w:val="00DC2721"/>
    <w:rPr>
      <w:color w:val="0563C1" w:themeColor="hyperlink"/>
      <w:u w:val="single"/>
    </w:rPr>
  </w:style>
  <w:style w:type="paragraph" w:customStyle="1" w:styleId="Persberschrift1">
    <w:name w:val="Pers. Überschrift 1"/>
    <w:basedOn w:val="Heading1"/>
    <w:qFormat/>
    <w:rsid w:val="00C96557"/>
    <w:pPr>
      <w:spacing w:line="240" w:lineRule="auto"/>
      <w:contextualSpacing/>
    </w:pPr>
    <w:rPr>
      <w:rFonts w:asciiTheme="minorHAnsi" w:hAnsiTheme="minorHAnsi"/>
      <w:b/>
      <w:u w:val="single"/>
    </w:rPr>
  </w:style>
  <w:style w:type="paragraph" w:customStyle="1" w:styleId="Persberschrift2">
    <w:name w:val="Pers. Überschrift 2"/>
    <w:basedOn w:val="Heading2"/>
    <w:qFormat/>
    <w:rsid w:val="00E554FE"/>
    <w:pPr>
      <w:spacing w:line="240" w:lineRule="auto"/>
      <w:contextualSpacing/>
    </w:pPr>
    <w:rPr>
      <w:rFonts w:asciiTheme="minorHAnsi" w:hAnsiTheme="minorHAnsi"/>
      <w:bCs/>
      <w:i/>
      <w:sz w:val="28"/>
    </w:rPr>
  </w:style>
  <w:style w:type="paragraph" w:customStyle="1" w:styleId="Persberschrift3">
    <w:name w:val="Pers. Überschrift 3"/>
    <w:basedOn w:val="Heading3"/>
    <w:qFormat/>
    <w:rsid w:val="00E554FE"/>
    <w:pPr>
      <w:spacing w:line="240" w:lineRule="auto"/>
      <w:contextualSpacing/>
    </w:pPr>
    <w:rPr>
      <w:rFonts w:asciiTheme="minorHAnsi" w:hAnsiTheme="minorHAnsi"/>
      <w:i/>
    </w:rPr>
  </w:style>
  <w:style w:type="character" w:customStyle="1" w:styleId="Heading2Char">
    <w:name w:val="Heading 2 Char"/>
    <w:basedOn w:val="DefaultParagraphFont"/>
    <w:link w:val="Heading2"/>
    <w:uiPriority w:val="9"/>
    <w:rsid w:val="00C9655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96557"/>
    <w:rPr>
      <w:rFonts w:asciiTheme="majorHAnsi" w:eastAsiaTheme="majorEastAsia" w:hAnsiTheme="majorHAnsi" w:cstheme="majorBidi"/>
      <w:color w:val="1F3763" w:themeColor="accent1" w:themeShade="7F"/>
      <w:sz w:val="24"/>
      <w:szCs w:val="24"/>
    </w:rPr>
  </w:style>
  <w:style w:type="table" w:customStyle="1" w:styleId="ZLI-Standard">
    <w:name w:val="ZLI-Standard"/>
    <w:basedOn w:val="TableNormal"/>
    <w:uiPriority w:val="99"/>
    <w:rsid w:val="008A125C"/>
    <w:pPr>
      <w:spacing w:before="120" w:after="120" w:line="240" w:lineRule="auto"/>
    </w:pPr>
    <w:rPr>
      <w:rFonts w:ascii="Frutiger LT Com 45 Light" w:hAnsi="Frutiger LT Com 45 Light"/>
      <w:sz w:val="19"/>
    </w:rPr>
    <w:tblPr>
      <w:tblInd w:w="113"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cPr>
      <w:shd w:val="clear" w:color="auto" w:fill="FFFFFF" w:themeFill="background1"/>
    </w:tcPr>
    <w:tblStylePr w:type="firstRow">
      <w:pPr>
        <w:wordWrap/>
        <w:spacing w:beforeLines="0" w:before="120" w:beforeAutospacing="0" w:afterLines="0" w:after="120" w:afterAutospacing="0"/>
      </w:pPr>
      <w:rPr>
        <w:b/>
      </w:rPr>
      <w:tblPr/>
      <w:tcPr>
        <w:shd w:val="clear" w:color="auto" w:fill="F2F2F2" w:themeFill="background1" w:themeFillShade="F2"/>
      </w:tcPr>
    </w:tblStylePr>
  </w:style>
  <w:style w:type="character" w:styleId="Strong">
    <w:name w:val="Strong"/>
    <w:basedOn w:val="DefaultParagraphFont"/>
    <w:uiPriority w:val="22"/>
    <w:qFormat/>
    <w:rsid w:val="00983B16"/>
    <w:rPr>
      <w:b/>
      <w:bCs/>
    </w:rPr>
  </w:style>
  <w:style w:type="paragraph" w:styleId="NormalWeb">
    <w:name w:val="Normal (Web)"/>
    <w:basedOn w:val="Normal"/>
    <w:uiPriority w:val="99"/>
    <w:semiHidden/>
    <w:unhideWhenUsed/>
    <w:rsid w:val="00983B16"/>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TOC2">
    <w:name w:val="toc 2"/>
    <w:basedOn w:val="Normal"/>
    <w:next w:val="Normal"/>
    <w:autoRedefine/>
    <w:uiPriority w:val="39"/>
    <w:unhideWhenUsed/>
    <w:rsid w:val="00983B16"/>
    <w:pPr>
      <w:spacing w:after="100"/>
      <w:ind w:left="220"/>
    </w:pPr>
  </w:style>
  <w:style w:type="paragraph" w:styleId="TOC3">
    <w:name w:val="toc 3"/>
    <w:basedOn w:val="Normal"/>
    <w:next w:val="Normal"/>
    <w:autoRedefine/>
    <w:uiPriority w:val="39"/>
    <w:unhideWhenUsed/>
    <w:rsid w:val="00A73ED2"/>
    <w:pPr>
      <w:spacing w:after="100"/>
      <w:ind w:left="440"/>
    </w:pPr>
  </w:style>
  <w:style w:type="character" w:customStyle="1" w:styleId="notion-enable-hover">
    <w:name w:val="notion-enable-hover"/>
    <w:basedOn w:val="DefaultParagraphFont"/>
    <w:rsid w:val="00190CD3"/>
  </w:style>
  <w:style w:type="character" w:styleId="UnresolvedMention">
    <w:name w:val="Unresolved Mention"/>
    <w:basedOn w:val="DefaultParagraphFont"/>
    <w:uiPriority w:val="99"/>
    <w:semiHidden/>
    <w:unhideWhenUsed/>
    <w:rsid w:val="0015379C"/>
    <w:rPr>
      <w:color w:val="605E5C"/>
      <w:shd w:val="clear" w:color="auto" w:fill="E1DFDD"/>
    </w:rPr>
  </w:style>
  <w:style w:type="character" w:styleId="FollowedHyperlink">
    <w:name w:val="FollowedHyperlink"/>
    <w:basedOn w:val="DefaultParagraphFont"/>
    <w:uiPriority w:val="99"/>
    <w:semiHidden/>
    <w:unhideWhenUsed/>
    <w:rsid w:val="00240F0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26714">
      <w:bodyDiv w:val="1"/>
      <w:marLeft w:val="0"/>
      <w:marRight w:val="0"/>
      <w:marTop w:val="0"/>
      <w:marBottom w:val="0"/>
      <w:divBdr>
        <w:top w:val="none" w:sz="0" w:space="0" w:color="auto"/>
        <w:left w:val="none" w:sz="0" w:space="0" w:color="auto"/>
        <w:bottom w:val="none" w:sz="0" w:space="0" w:color="auto"/>
        <w:right w:val="none" w:sz="0" w:space="0" w:color="auto"/>
      </w:divBdr>
    </w:div>
    <w:div w:id="33120447">
      <w:bodyDiv w:val="1"/>
      <w:marLeft w:val="0"/>
      <w:marRight w:val="0"/>
      <w:marTop w:val="0"/>
      <w:marBottom w:val="0"/>
      <w:divBdr>
        <w:top w:val="none" w:sz="0" w:space="0" w:color="auto"/>
        <w:left w:val="none" w:sz="0" w:space="0" w:color="auto"/>
        <w:bottom w:val="none" w:sz="0" w:space="0" w:color="auto"/>
        <w:right w:val="none" w:sz="0" w:space="0" w:color="auto"/>
      </w:divBdr>
      <w:divsChild>
        <w:div w:id="2091582321">
          <w:marLeft w:val="0"/>
          <w:marRight w:val="0"/>
          <w:marTop w:val="0"/>
          <w:marBottom w:val="0"/>
          <w:divBdr>
            <w:top w:val="none" w:sz="0" w:space="0" w:color="auto"/>
            <w:left w:val="none" w:sz="0" w:space="0" w:color="auto"/>
            <w:bottom w:val="none" w:sz="0" w:space="0" w:color="auto"/>
            <w:right w:val="none" w:sz="0" w:space="0" w:color="auto"/>
          </w:divBdr>
          <w:divsChild>
            <w:div w:id="152655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60618">
      <w:bodyDiv w:val="1"/>
      <w:marLeft w:val="0"/>
      <w:marRight w:val="0"/>
      <w:marTop w:val="0"/>
      <w:marBottom w:val="0"/>
      <w:divBdr>
        <w:top w:val="none" w:sz="0" w:space="0" w:color="auto"/>
        <w:left w:val="none" w:sz="0" w:space="0" w:color="auto"/>
        <w:bottom w:val="none" w:sz="0" w:space="0" w:color="auto"/>
        <w:right w:val="none" w:sz="0" w:space="0" w:color="auto"/>
      </w:divBdr>
      <w:divsChild>
        <w:div w:id="1330520593">
          <w:marLeft w:val="0"/>
          <w:marRight w:val="0"/>
          <w:marTop w:val="0"/>
          <w:marBottom w:val="0"/>
          <w:divBdr>
            <w:top w:val="none" w:sz="0" w:space="0" w:color="auto"/>
            <w:left w:val="none" w:sz="0" w:space="0" w:color="auto"/>
            <w:bottom w:val="none" w:sz="0" w:space="0" w:color="auto"/>
            <w:right w:val="none" w:sz="0" w:space="0" w:color="auto"/>
          </w:divBdr>
          <w:divsChild>
            <w:div w:id="140425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6108">
      <w:bodyDiv w:val="1"/>
      <w:marLeft w:val="0"/>
      <w:marRight w:val="0"/>
      <w:marTop w:val="0"/>
      <w:marBottom w:val="0"/>
      <w:divBdr>
        <w:top w:val="none" w:sz="0" w:space="0" w:color="auto"/>
        <w:left w:val="none" w:sz="0" w:space="0" w:color="auto"/>
        <w:bottom w:val="none" w:sz="0" w:space="0" w:color="auto"/>
        <w:right w:val="none" w:sz="0" w:space="0" w:color="auto"/>
      </w:divBdr>
      <w:divsChild>
        <w:div w:id="334460746">
          <w:marLeft w:val="0"/>
          <w:marRight w:val="0"/>
          <w:marTop w:val="0"/>
          <w:marBottom w:val="0"/>
          <w:divBdr>
            <w:top w:val="none" w:sz="0" w:space="0" w:color="auto"/>
            <w:left w:val="none" w:sz="0" w:space="0" w:color="auto"/>
            <w:bottom w:val="none" w:sz="0" w:space="0" w:color="auto"/>
            <w:right w:val="none" w:sz="0" w:space="0" w:color="auto"/>
          </w:divBdr>
          <w:divsChild>
            <w:div w:id="214449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68468">
      <w:bodyDiv w:val="1"/>
      <w:marLeft w:val="0"/>
      <w:marRight w:val="0"/>
      <w:marTop w:val="0"/>
      <w:marBottom w:val="0"/>
      <w:divBdr>
        <w:top w:val="none" w:sz="0" w:space="0" w:color="auto"/>
        <w:left w:val="none" w:sz="0" w:space="0" w:color="auto"/>
        <w:bottom w:val="none" w:sz="0" w:space="0" w:color="auto"/>
        <w:right w:val="none" w:sz="0" w:space="0" w:color="auto"/>
      </w:divBdr>
      <w:divsChild>
        <w:div w:id="1691444965">
          <w:marLeft w:val="0"/>
          <w:marRight w:val="0"/>
          <w:marTop w:val="0"/>
          <w:marBottom w:val="0"/>
          <w:divBdr>
            <w:top w:val="none" w:sz="0" w:space="0" w:color="auto"/>
            <w:left w:val="none" w:sz="0" w:space="0" w:color="auto"/>
            <w:bottom w:val="none" w:sz="0" w:space="0" w:color="auto"/>
            <w:right w:val="none" w:sz="0" w:space="0" w:color="auto"/>
          </w:divBdr>
          <w:divsChild>
            <w:div w:id="27317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3224">
      <w:bodyDiv w:val="1"/>
      <w:marLeft w:val="0"/>
      <w:marRight w:val="0"/>
      <w:marTop w:val="0"/>
      <w:marBottom w:val="0"/>
      <w:divBdr>
        <w:top w:val="none" w:sz="0" w:space="0" w:color="auto"/>
        <w:left w:val="none" w:sz="0" w:space="0" w:color="auto"/>
        <w:bottom w:val="none" w:sz="0" w:space="0" w:color="auto"/>
        <w:right w:val="none" w:sz="0" w:space="0" w:color="auto"/>
      </w:divBdr>
      <w:divsChild>
        <w:div w:id="287978236">
          <w:marLeft w:val="0"/>
          <w:marRight w:val="0"/>
          <w:marTop w:val="0"/>
          <w:marBottom w:val="0"/>
          <w:divBdr>
            <w:top w:val="none" w:sz="0" w:space="0" w:color="auto"/>
            <w:left w:val="none" w:sz="0" w:space="0" w:color="auto"/>
            <w:bottom w:val="none" w:sz="0" w:space="0" w:color="auto"/>
            <w:right w:val="none" w:sz="0" w:space="0" w:color="auto"/>
          </w:divBdr>
          <w:divsChild>
            <w:div w:id="143867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0361">
      <w:bodyDiv w:val="1"/>
      <w:marLeft w:val="0"/>
      <w:marRight w:val="0"/>
      <w:marTop w:val="0"/>
      <w:marBottom w:val="0"/>
      <w:divBdr>
        <w:top w:val="none" w:sz="0" w:space="0" w:color="auto"/>
        <w:left w:val="none" w:sz="0" w:space="0" w:color="auto"/>
        <w:bottom w:val="none" w:sz="0" w:space="0" w:color="auto"/>
        <w:right w:val="none" w:sz="0" w:space="0" w:color="auto"/>
      </w:divBdr>
      <w:divsChild>
        <w:div w:id="1241063380">
          <w:marLeft w:val="0"/>
          <w:marRight w:val="0"/>
          <w:marTop w:val="0"/>
          <w:marBottom w:val="0"/>
          <w:divBdr>
            <w:top w:val="none" w:sz="0" w:space="0" w:color="auto"/>
            <w:left w:val="none" w:sz="0" w:space="0" w:color="auto"/>
            <w:bottom w:val="none" w:sz="0" w:space="0" w:color="auto"/>
            <w:right w:val="none" w:sz="0" w:space="0" w:color="auto"/>
          </w:divBdr>
          <w:divsChild>
            <w:div w:id="146395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4185">
      <w:bodyDiv w:val="1"/>
      <w:marLeft w:val="0"/>
      <w:marRight w:val="0"/>
      <w:marTop w:val="0"/>
      <w:marBottom w:val="0"/>
      <w:divBdr>
        <w:top w:val="none" w:sz="0" w:space="0" w:color="auto"/>
        <w:left w:val="none" w:sz="0" w:space="0" w:color="auto"/>
        <w:bottom w:val="none" w:sz="0" w:space="0" w:color="auto"/>
        <w:right w:val="none" w:sz="0" w:space="0" w:color="auto"/>
      </w:divBdr>
      <w:divsChild>
        <w:div w:id="2102096888">
          <w:marLeft w:val="0"/>
          <w:marRight w:val="0"/>
          <w:marTop w:val="0"/>
          <w:marBottom w:val="0"/>
          <w:divBdr>
            <w:top w:val="none" w:sz="0" w:space="0" w:color="auto"/>
            <w:left w:val="none" w:sz="0" w:space="0" w:color="auto"/>
            <w:bottom w:val="none" w:sz="0" w:space="0" w:color="auto"/>
            <w:right w:val="none" w:sz="0" w:space="0" w:color="auto"/>
          </w:divBdr>
          <w:divsChild>
            <w:div w:id="31846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2613">
      <w:bodyDiv w:val="1"/>
      <w:marLeft w:val="0"/>
      <w:marRight w:val="0"/>
      <w:marTop w:val="0"/>
      <w:marBottom w:val="0"/>
      <w:divBdr>
        <w:top w:val="none" w:sz="0" w:space="0" w:color="auto"/>
        <w:left w:val="none" w:sz="0" w:space="0" w:color="auto"/>
        <w:bottom w:val="none" w:sz="0" w:space="0" w:color="auto"/>
        <w:right w:val="none" w:sz="0" w:space="0" w:color="auto"/>
      </w:divBdr>
      <w:divsChild>
        <w:div w:id="316804708">
          <w:marLeft w:val="0"/>
          <w:marRight w:val="0"/>
          <w:marTop w:val="0"/>
          <w:marBottom w:val="0"/>
          <w:divBdr>
            <w:top w:val="none" w:sz="0" w:space="0" w:color="auto"/>
            <w:left w:val="none" w:sz="0" w:space="0" w:color="auto"/>
            <w:bottom w:val="none" w:sz="0" w:space="0" w:color="auto"/>
            <w:right w:val="none" w:sz="0" w:space="0" w:color="auto"/>
          </w:divBdr>
          <w:divsChild>
            <w:div w:id="89380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11475">
      <w:bodyDiv w:val="1"/>
      <w:marLeft w:val="0"/>
      <w:marRight w:val="0"/>
      <w:marTop w:val="0"/>
      <w:marBottom w:val="0"/>
      <w:divBdr>
        <w:top w:val="none" w:sz="0" w:space="0" w:color="auto"/>
        <w:left w:val="none" w:sz="0" w:space="0" w:color="auto"/>
        <w:bottom w:val="none" w:sz="0" w:space="0" w:color="auto"/>
        <w:right w:val="none" w:sz="0" w:space="0" w:color="auto"/>
      </w:divBdr>
    </w:div>
    <w:div w:id="303393603">
      <w:bodyDiv w:val="1"/>
      <w:marLeft w:val="0"/>
      <w:marRight w:val="0"/>
      <w:marTop w:val="0"/>
      <w:marBottom w:val="0"/>
      <w:divBdr>
        <w:top w:val="none" w:sz="0" w:space="0" w:color="auto"/>
        <w:left w:val="none" w:sz="0" w:space="0" w:color="auto"/>
        <w:bottom w:val="none" w:sz="0" w:space="0" w:color="auto"/>
        <w:right w:val="none" w:sz="0" w:space="0" w:color="auto"/>
      </w:divBdr>
    </w:div>
    <w:div w:id="380330106">
      <w:bodyDiv w:val="1"/>
      <w:marLeft w:val="0"/>
      <w:marRight w:val="0"/>
      <w:marTop w:val="0"/>
      <w:marBottom w:val="0"/>
      <w:divBdr>
        <w:top w:val="none" w:sz="0" w:space="0" w:color="auto"/>
        <w:left w:val="none" w:sz="0" w:space="0" w:color="auto"/>
        <w:bottom w:val="none" w:sz="0" w:space="0" w:color="auto"/>
        <w:right w:val="none" w:sz="0" w:space="0" w:color="auto"/>
      </w:divBdr>
      <w:divsChild>
        <w:div w:id="1347246454">
          <w:marLeft w:val="0"/>
          <w:marRight w:val="0"/>
          <w:marTop w:val="0"/>
          <w:marBottom w:val="0"/>
          <w:divBdr>
            <w:top w:val="none" w:sz="0" w:space="0" w:color="auto"/>
            <w:left w:val="none" w:sz="0" w:space="0" w:color="auto"/>
            <w:bottom w:val="none" w:sz="0" w:space="0" w:color="auto"/>
            <w:right w:val="none" w:sz="0" w:space="0" w:color="auto"/>
          </w:divBdr>
          <w:divsChild>
            <w:div w:id="190783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91785">
      <w:bodyDiv w:val="1"/>
      <w:marLeft w:val="0"/>
      <w:marRight w:val="0"/>
      <w:marTop w:val="0"/>
      <w:marBottom w:val="0"/>
      <w:divBdr>
        <w:top w:val="none" w:sz="0" w:space="0" w:color="auto"/>
        <w:left w:val="none" w:sz="0" w:space="0" w:color="auto"/>
        <w:bottom w:val="none" w:sz="0" w:space="0" w:color="auto"/>
        <w:right w:val="none" w:sz="0" w:space="0" w:color="auto"/>
      </w:divBdr>
      <w:divsChild>
        <w:div w:id="1365904048">
          <w:marLeft w:val="0"/>
          <w:marRight w:val="0"/>
          <w:marTop w:val="0"/>
          <w:marBottom w:val="0"/>
          <w:divBdr>
            <w:top w:val="none" w:sz="0" w:space="0" w:color="auto"/>
            <w:left w:val="none" w:sz="0" w:space="0" w:color="auto"/>
            <w:bottom w:val="none" w:sz="0" w:space="0" w:color="auto"/>
            <w:right w:val="none" w:sz="0" w:space="0" w:color="auto"/>
          </w:divBdr>
          <w:divsChild>
            <w:div w:id="173875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869007">
      <w:bodyDiv w:val="1"/>
      <w:marLeft w:val="0"/>
      <w:marRight w:val="0"/>
      <w:marTop w:val="0"/>
      <w:marBottom w:val="0"/>
      <w:divBdr>
        <w:top w:val="none" w:sz="0" w:space="0" w:color="auto"/>
        <w:left w:val="none" w:sz="0" w:space="0" w:color="auto"/>
        <w:bottom w:val="none" w:sz="0" w:space="0" w:color="auto"/>
        <w:right w:val="none" w:sz="0" w:space="0" w:color="auto"/>
      </w:divBdr>
    </w:div>
    <w:div w:id="535311784">
      <w:bodyDiv w:val="1"/>
      <w:marLeft w:val="0"/>
      <w:marRight w:val="0"/>
      <w:marTop w:val="0"/>
      <w:marBottom w:val="0"/>
      <w:divBdr>
        <w:top w:val="none" w:sz="0" w:space="0" w:color="auto"/>
        <w:left w:val="none" w:sz="0" w:space="0" w:color="auto"/>
        <w:bottom w:val="none" w:sz="0" w:space="0" w:color="auto"/>
        <w:right w:val="none" w:sz="0" w:space="0" w:color="auto"/>
      </w:divBdr>
      <w:divsChild>
        <w:div w:id="43262819">
          <w:marLeft w:val="0"/>
          <w:marRight w:val="0"/>
          <w:marTop w:val="0"/>
          <w:marBottom w:val="0"/>
          <w:divBdr>
            <w:top w:val="none" w:sz="0" w:space="0" w:color="auto"/>
            <w:left w:val="none" w:sz="0" w:space="0" w:color="auto"/>
            <w:bottom w:val="none" w:sz="0" w:space="0" w:color="auto"/>
            <w:right w:val="none" w:sz="0" w:space="0" w:color="auto"/>
          </w:divBdr>
          <w:divsChild>
            <w:div w:id="195625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14451">
      <w:bodyDiv w:val="1"/>
      <w:marLeft w:val="0"/>
      <w:marRight w:val="0"/>
      <w:marTop w:val="0"/>
      <w:marBottom w:val="0"/>
      <w:divBdr>
        <w:top w:val="none" w:sz="0" w:space="0" w:color="auto"/>
        <w:left w:val="none" w:sz="0" w:space="0" w:color="auto"/>
        <w:bottom w:val="none" w:sz="0" w:space="0" w:color="auto"/>
        <w:right w:val="none" w:sz="0" w:space="0" w:color="auto"/>
      </w:divBdr>
      <w:divsChild>
        <w:div w:id="1518227712">
          <w:marLeft w:val="0"/>
          <w:marRight w:val="0"/>
          <w:marTop w:val="0"/>
          <w:marBottom w:val="0"/>
          <w:divBdr>
            <w:top w:val="none" w:sz="0" w:space="0" w:color="auto"/>
            <w:left w:val="none" w:sz="0" w:space="0" w:color="auto"/>
            <w:bottom w:val="none" w:sz="0" w:space="0" w:color="auto"/>
            <w:right w:val="none" w:sz="0" w:space="0" w:color="auto"/>
          </w:divBdr>
          <w:divsChild>
            <w:div w:id="47934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04012">
      <w:bodyDiv w:val="1"/>
      <w:marLeft w:val="0"/>
      <w:marRight w:val="0"/>
      <w:marTop w:val="0"/>
      <w:marBottom w:val="0"/>
      <w:divBdr>
        <w:top w:val="none" w:sz="0" w:space="0" w:color="auto"/>
        <w:left w:val="none" w:sz="0" w:space="0" w:color="auto"/>
        <w:bottom w:val="none" w:sz="0" w:space="0" w:color="auto"/>
        <w:right w:val="none" w:sz="0" w:space="0" w:color="auto"/>
      </w:divBdr>
      <w:divsChild>
        <w:div w:id="1543781941">
          <w:marLeft w:val="0"/>
          <w:marRight w:val="0"/>
          <w:marTop w:val="0"/>
          <w:marBottom w:val="0"/>
          <w:divBdr>
            <w:top w:val="none" w:sz="0" w:space="0" w:color="auto"/>
            <w:left w:val="none" w:sz="0" w:space="0" w:color="auto"/>
            <w:bottom w:val="none" w:sz="0" w:space="0" w:color="auto"/>
            <w:right w:val="none" w:sz="0" w:space="0" w:color="auto"/>
          </w:divBdr>
          <w:divsChild>
            <w:div w:id="105080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13116">
      <w:bodyDiv w:val="1"/>
      <w:marLeft w:val="0"/>
      <w:marRight w:val="0"/>
      <w:marTop w:val="0"/>
      <w:marBottom w:val="0"/>
      <w:divBdr>
        <w:top w:val="none" w:sz="0" w:space="0" w:color="auto"/>
        <w:left w:val="none" w:sz="0" w:space="0" w:color="auto"/>
        <w:bottom w:val="none" w:sz="0" w:space="0" w:color="auto"/>
        <w:right w:val="none" w:sz="0" w:space="0" w:color="auto"/>
      </w:divBdr>
    </w:div>
    <w:div w:id="709845910">
      <w:bodyDiv w:val="1"/>
      <w:marLeft w:val="0"/>
      <w:marRight w:val="0"/>
      <w:marTop w:val="0"/>
      <w:marBottom w:val="0"/>
      <w:divBdr>
        <w:top w:val="none" w:sz="0" w:space="0" w:color="auto"/>
        <w:left w:val="none" w:sz="0" w:space="0" w:color="auto"/>
        <w:bottom w:val="none" w:sz="0" w:space="0" w:color="auto"/>
        <w:right w:val="none" w:sz="0" w:space="0" w:color="auto"/>
      </w:divBdr>
      <w:divsChild>
        <w:div w:id="537623732">
          <w:marLeft w:val="0"/>
          <w:marRight w:val="0"/>
          <w:marTop w:val="0"/>
          <w:marBottom w:val="0"/>
          <w:divBdr>
            <w:top w:val="none" w:sz="0" w:space="0" w:color="auto"/>
            <w:left w:val="none" w:sz="0" w:space="0" w:color="auto"/>
            <w:bottom w:val="none" w:sz="0" w:space="0" w:color="auto"/>
            <w:right w:val="none" w:sz="0" w:space="0" w:color="auto"/>
          </w:divBdr>
          <w:divsChild>
            <w:div w:id="10631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13598">
      <w:bodyDiv w:val="1"/>
      <w:marLeft w:val="0"/>
      <w:marRight w:val="0"/>
      <w:marTop w:val="0"/>
      <w:marBottom w:val="0"/>
      <w:divBdr>
        <w:top w:val="none" w:sz="0" w:space="0" w:color="auto"/>
        <w:left w:val="none" w:sz="0" w:space="0" w:color="auto"/>
        <w:bottom w:val="none" w:sz="0" w:space="0" w:color="auto"/>
        <w:right w:val="none" w:sz="0" w:space="0" w:color="auto"/>
      </w:divBdr>
      <w:divsChild>
        <w:div w:id="1444765747">
          <w:marLeft w:val="0"/>
          <w:marRight w:val="0"/>
          <w:marTop w:val="0"/>
          <w:marBottom w:val="0"/>
          <w:divBdr>
            <w:top w:val="none" w:sz="0" w:space="0" w:color="auto"/>
            <w:left w:val="none" w:sz="0" w:space="0" w:color="auto"/>
            <w:bottom w:val="none" w:sz="0" w:space="0" w:color="auto"/>
            <w:right w:val="none" w:sz="0" w:space="0" w:color="auto"/>
          </w:divBdr>
          <w:divsChild>
            <w:div w:id="178992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71059">
      <w:bodyDiv w:val="1"/>
      <w:marLeft w:val="0"/>
      <w:marRight w:val="0"/>
      <w:marTop w:val="0"/>
      <w:marBottom w:val="0"/>
      <w:divBdr>
        <w:top w:val="none" w:sz="0" w:space="0" w:color="auto"/>
        <w:left w:val="none" w:sz="0" w:space="0" w:color="auto"/>
        <w:bottom w:val="none" w:sz="0" w:space="0" w:color="auto"/>
        <w:right w:val="none" w:sz="0" w:space="0" w:color="auto"/>
      </w:divBdr>
    </w:div>
    <w:div w:id="769395263">
      <w:bodyDiv w:val="1"/>
      <w:marLeft w:val="0"/>
      <w:marRight w:val="0"/>
      <w:marTop w:val="0"/>
      <w:marBottom w:val="0"/>
      <w:divBdr>
        <w:top w:val="none" w:sz="0" w:space="0" w:color="auto"/>
        <w:left w:val="none" w:sz="0" w:space="0" w:color="auto"/>
        <w:bottom w:val="none" w:sz="0" w:space="0" w:color="auto"/>
        <w:right w:val="none" w:sz="0" w:space="0" w:color="auto"/>
      </w:divBdr>
      <w:divsChild>
        <w:div w:id="1018191916">
          <w:marLeft w:val="0"/>
          <w:marRight w:val="0"/>
          <w:marTop w:val="0"/>
          <w:marBottom w:val="0"/>
          <w:divBdr>
            <w:top w:val="none" w:sz="0" w:space="0" w:color="auto"/>
            <w:left w:val="none" w:sz="0" w:space="0" w:color="auto"/>
            <w:bottom w:val="none" w:sz="0" w:space="0" w:color="auto"/>
            <w:right w:val="none" w:sz="0" w:space="0" w:color="auto"/>
          </w:divBdr>
          <w:divsChild>
            <w:div w:id="166940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54165">
      <w:bodyDiv w:val="1"/>
      <w:marLeft w:val="0"/>
      <w:marRight w:val="0"/>
      <w:marTop w:val="0"/>
      <w:marBottom w:val="0"/>
      <w:divBdr>
        <w:top w:val="none" w:sz="0" w:space="0" w:color="auto"/>
        <w:left w:val="none" w:sz="0" w:space="0" w:color="auto"/>
        <w:bottom w:val="none" w:sz="0" w:space="0" w:color="auto"/>
        <w:right w:val="none" w:sz="0" w:space="0" w:color="auto"/>
      </w:divBdr>
      <w:divsChild>
        <w:div w:id="1168866814">
          <w:marLeft w:val="0"/>
          <w:marRight w:val="0"/>
          <w:marTop w:val="0"/>
          <w:marBottom w:val="0"/>
          <w:divBdr>
            <w:top w:val="none" w:sz="0" w:space="0" w:color="auto"/>
            <w:left w:val="none" w:sz="0" w:space="0" w:color="auto"/>
            <w:bottom w:val="none" w:sz="0" w:space="0" w:color="auto"/>
            <w:right w:val="none" w:sz="0" w:space="0" w:color="auto"/>
          </w:divBdr>
          <w:divsChild>
            <w:div w:id="199591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5907">
      <w:bodyDiv w:val="1"/>
      <w:marLeft w:val="0"/>
      <w:marRight w:val="0"/>
      <w:marTop w:val="0"/>
      <w:marBottom w:val="0"/>
      <w:divBdr>
        <w:top w:val="none" w:sz="0" w:space="0" w:color="auto"/>
        <w:left w:val="none" w:sz="0" w:space="0" w:color="auto"/>
        <w:bottom w:val="none" w:sz="0" w:space="0" w:color="auto"/>
        <w:right w:val="none" w:sz="0" w:space="0" w:color="auto"/>
      </w:divBdr>
      <w:divsChild>
        <w:div w:id="1353141545">
          <w:marLeft w:val="0"/>
          <w:marRight w:val="0"/>
          <w:marTop w:val="0"/>
          <w:marBottom w:val="0"/>
          <w:divBdr>
            <w:top w:val="none" w:sz="0" w:space="0" w:color="auto"/>
            <w:left w:val="none" w:sz="0" w:space="0" w:color="auto"/>
            <w:bottom w:val="none" w:sz="0" w:space="0" w:color="auto"/>
            <w:right w:val="none" w:sz="0" w:space="0" w:color="auto"/>
          </w:divBdr>
          <w:divsChild>
            <w:div w:id="115175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74757">
      <w:bodyDiv w:val="1"/>
      <w:marLeft w:val="0"/>
      <w:marRight w:val="0"/>
      <w:marTop w:val="0"/>
      <w:marBottom w:val="0"/>
      <w:divBdr>
        <w:top w:val="none" w:sz="0" w:space="0" w:color="auto"/>
        <w:left w:val="none" w:sz="0" w:space="0" w:color="auto"/>
        <w:bottom w:val="none" w:sz="0" w:space="0" w:color="auto"/>
        <w:right w:val="none" w:sz="0" w:space="0" w:color="auto"/>
      </w:divBdr>
    </w:div>
    <w:div w:id="1037392335">
      <w:bodyDiv w:val="1"/>
      <w:marLeft w:val="0"/>
      <w:marRight w:val="0"/>
      <w:marTop w:val="0"/>
      <w:marBottom w:val="0"/>
      <w:divBdr>
        <w:top w:val="none" w:sz="0" w:space="0" w:color="auto"/>
        <w:left w:val="none" w:sz="0" w:space="0" w:color="auto"/>
        <w:bottom w:val="none" w:sz="0" w:space="0" w:color="auto"/>
        <w:right w:val="none" w:sz="0" w:space="0" w:color="auto"/>
      </w:divBdr>
      <w:divsChild>
        <w:div w:id="365914795">
          <w:marLeft w:val="0"/>
          <w:marRight w:val="0"/>
          <w:marTop w:val="0"/>
          <w:marBottom w:val="0"/>
          <w:divBdr>
            <w:top w:val="none" w:sz="0" w:space="0" w:color="auto"/>
            <w:left w:val="none" w:sz="0" w:space="0" w:color="auto"/>
            <w:bottom w:val="none" w:sz="0" w:space="0" w:color="auto"/>
            <w:right w:val="none" w:sz="0" w:space="0" w:color="auto"/>
          </w:divBdr>
          <w:divsChild>
            <w:div w:id="56572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398496">
      <w:bodyDiv w:val="1"/>
      <w:marLeft w:val="0"/>
      <w:marRight w:val="0"/>
      <w:marTop w:val="0"/>
      <w:marBottom w:val="0"/>
      <w:divBdr>
        <w:top w:val="none" w:sz="0" w:space="0" w:color="auto"/>
        <w:left w:val="none" w:sz="0" w:space="0" w:color="auto"/>
        <w:bottom w:val="none" w:sz="0" w:space="0" w:color="auto"/>
        <w:right w:val="none" w:sz="0" w:space="0" w:color="auto"/>
      </w:divBdr>
      <w:divsChild>
        <w:div w:id="1397318097">
          <w:marLeft w:val="0"/>
          <w:marRight w:val="0"/>
          <w:marTop w:val="0"/>
          <w:marBottom w:val="0"/>
          <w:divBdr>
            <w:top w:val="none" w:sz="0" w:space="0" w:color="auto"/>
            <w:left w:val="none" w:sz="0" w:space="0" w:color="auto"/>
            <w:bottom w:val="none" w:sz="0" w:space="0" w:color="auto"/>
            <w:right w:val="none" w:sz="0" w:space="0" w:color="auto"/>
          </w:divBdr>
          <w:divsChild>
            <w:div w:id="38118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14549">
      <w:bodyDiv w:val="1"/>
      <w:marLeft w:val="0"/>
      <w:marRight w:val="0"/>
      <w:marTop w:val="0"/>
      <w:marBottom w:val="0"/>
      <w:divBdr>
        <w:top w:val="none" w:sz="0" w:space="0" w:color="auto"/>
        <w:left w:val="none" w:sz="0" w:space="0" w:color="auto"/>
        <w:bottom w:val="none" w:sz="0" w:space="0" w:color="auto"/>
        <w:right w:val="none" w:sz="0" w:space="0" w:color="auto"/>
      </w:divBdr>
    </w:div>
    <w:div w:id="1134325384">
      <w:bodyDiv w:val="1"/>
      <w:marLeft w:val="0"/>
      <w:marRight w:val="0"/>
      <w:marTop w:val="0"/>
      <w:marBottom w:val="0"/>
      <w:divBdr>
        <w:top w:val="none" w:sz="0" w:space="0" w:color="auto"/>
        <w:left w:val="none" w:sz="0" w:space="0" w:color="auto"/>
        <w:bottom w:val="none" w:sz="0" w:space="0" w:color="auto"/>
        <w:right w:val="none" w:sz="0" w:space="0" w:color="auto"/>
      </w:divBdr>
      <w:divsChild>
        <w:div w:id="743768636">
          <w:marLeft w:val="0"/>
          <w:marRight w:val="0"/>
          <w:marTop w:val="0"/>
          <w:marBottom w:val="0"/>
          <w:divBdr>
            <w:top w:val="none" w:sz="0" w:space="0" w:color="auto"/>
            <w:left w:val="none" w:sz="0" w:space="0" w:color="auto"/>
            <w:bottom w:val="none" w:sz="0" w:space="0" w:color="auto"/>
            <w:right w:val="none" w:sz="0" w:space="0" w:color="auto"/>
          </w:divBdr>
          <w:divsChild>
            <w:div w:id="105481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82240">
      <w:bodyDiv w:val="1"/>
      <w:marLeft w:val="0"/>
      <w:marRight w:val="0"/>
      <w:marTop w:val="0"/>
      <w:marBottom w:val="0"/>
      <w:divBdr>
        <w:top w:val="none" w:sz="0" w:space="0" w:color="auto"/>
        <w:left w:val="none" w:sz="0" w:space="0" w:color="auto"/>
        <w:bottom w:val="none" w:sz="0" w:space="0" w:color="auto"/>
        <w:right w:val="none" w:sz="0" w:space="0" w:color="auto"/>
      </w:divBdr>
      <w:divsChild>
        <w:div w:id="263345690">
          <w:marLeft w:val="0"/>
          <w:marRight w:val="0"/>
          <w:marTop w:val="0"/>
          <w:marBottom w:val="0"/>
          <w:divBdr>
            <w:top w:val="none" w:sz="0" w:space="0" w:color="auto"/>
            <w:left w:val="none" w:sz="0" w:space="0" w:color="auto"/>
            <w:bottom w:val="none" w:sz="0" w:space="0" w:color="auto"/>
            <w:right w:val="none" w:sz="0" w:space="0" w:color="auto"/>
          </w:divBdr>
          <w:divsChild>
            <w:div w:id="88834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4097">
      <w:bodyDiv w:val="1"/>
      <w:marLeft w:val="0"/>
      <w:marRight w:val="0"/>
      <w:marTop w:val="0"/>
      <w:marBottom w:val="0"/>
      <w:divBdr>
        <w:top w:val="none" w:sz="0" w:space="0" w:color="auto"/>
        <w:left w:val="none" w:sz="0" w:space="0" w:color="auto"/>
        <w:bottom w:val="none" w:sz="0" w:space="0" w:color="auto"/>
        <w:right w:val="none" w:sz="0" w:space="0" w:color="auto"/>
      </w:divBdr>
    </w:div>
    <w:div w:id="1508666623">
      <w:bodyDiv w:val="1"/>
      <w:marLeft w:val="0"/>
      <w:marRight w:val="0"/>
      <w:marTop w:val="0"/>
      <w:marBottom w:val="0"/>
      <w:divBdr>
        <w:top w:val="none" w:sz="0" w:space="0" w:color="auto"/>
        <w:left w:val="none" w:sz="0" w:space="0" w:color="auto"/>
        <w:bottom w:val="none" w:sz="0" w:space="0" w:color="auto"/>
        <w:right w:val="none" w:sz="0" w:space="0" w:color="auto"/>
      </w:divBdr>
      <w:divsChild>
        <w:div w:id="1219128290">
          <w:marLeft w:val="0"/>
          <w:marRight w:val="0"/>
          <w:marTop w:val="0"/>
          <w:marBottom w:val="0"/>
          <w:divBdr>
            <w:top w:val="none" w:sz="0" w:space="0" w:color="auto"/>
            <w:left w:val="none" w:sz="0" w:space="0" w:color="auto"/>
            <w:bottom w:val="none" w:sz="0" w:space="0" w:color="auto"/>
            <w:right w:val="none" w:sz="0" w:space="0" w:color="auto"/>
          </w:divBdr>
          <w:divsChild>
            <w:div w:id="29919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83005">
      <w:bodyDiv w:val="1"/>
      <w:marLeft w:val="0"/>
      <w:marRight w:val="0"/>
      <w:marTop w:val="0"/>
      <w:marBottom w:val="0"/>
      <w:divBdr>
        <w:top w:val="none" w:sz="0" w:space="0" w:color="auto"/>
        <w:left w:val="none" w:sz="0" w:space="0" w:color="auto"/>
        <w:bottom w:val="none" w:sz="0" w:space="0" w:color="auto"/>
        <w:right w:val="none" w:sz="0" w:space="0" w:color="auto"/>
      </w:divBdr>
      <w:divsChild>
        <w:div w:id="1219052204">
          <w:marLeft w:val="0"/>
          <w:marRight w:val="0"/>
          <w:marTop w:val="0"/>
          <w:marBottom w:val="0"/>
          <w:divBdr>
            <w:top w:val="none" w:sz="0" w:space="0" w:color="auto"/>
            <w:left w:val="none" w:sz="0" w:space="0" w:color="auto"/>
            <w:bottom w:val="none" w:sz="0" w:space="0" w:color="auto"/>
            <w:right w:val="none" w:sz="0" w:space="0" w:color="auto"/>
          </w:divBdr>
          <w:divsChild>
            <w:div w:id="129960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1026">
      <w:bodyDiv w:val="1"/>
      <w:marLeft w:val="0"/>
      <w:marRight w:val="0"/>
      <w:marTop w:val="0"/>
      <w:marBottom w:val="0"/>
      <w:divBdr>
        <w:top w:val="none" w:sz="0" w:space="0" w:color="auto"/>
        <w:left w:val="none" w:sz="0" w:space="0" w:color="auto"/>
        <w:bottom w:val="none" w:sz="0" w:space="0" w:color="auto"/>
        <w:right w:val="none" w:sz="0" w:space="0" w:color="auto"/>
      </w:divBdr>
      <w:divsChild>
        <w:div w:id="313070729">
          <w:marLeft w:val="0"/>
          <w:marRight w:val="0"/>
          <w:marTop w:val="0"/>
          <w:marBottom w:val="0"/>
          <w:divBdr>
            <w:top w:val="none" w:sz="0" w:space="0" w:color="auto"/>
            <w:left w:val="none" w:sz="0" w:space="0" w:color="auto"/>
            <w:bottom w:val="none" w:sz="0" w:space="0" w:color="auto"/>
            <w:right w:val="none" w:sz="0" w:space="0" w:color="auto"/>
          </w:divBdr>
          <w:divsChild>
            <w:div w:id="167610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70576">
      <w:bodyDiv w:val="1"/>
      <w:marLeft w:val="0"/>
      <w:marRight w:val="0"/>
      <w:marTop w:val="0"/>
      <w:marBottom w:val="0"/>
      <w:divBdr>
        <w:top w:val="none" w:sz="0" w:space="0" w:color="auto"/>
        <w:left w:val="none" w:sz="0" w:space="0" w:color="auto"/>
        <w:bottom w:val="none" w:sz="0" w:space="0" w:color="auto"/>
        <w:right w:val="none" w:sz="0" w:space="0" w:color="auto"/>
      </w:divBdr>
      <w:divsChild>
        <w:div w:id="1893731078">
          <w:marLeft w:val="0"/>
          <w:marRight w:val="0"/>
          <w:marTop w:val="0"/>
          <w:marBottom w:val="0"/>
          <w:divBdr>
            <w:top w:val="none" w:sz="0" w:space="0" w:color="auto"/>
            <w:left w:val="none" w:sz="0" w:space="0" w:color="auto"/>
            <w:bottom w:val="none" w:sz="0" w:space="0" w:color="auto"/>
            <w:right w:val="none" w:sz="0" w:space="0" w:color="auto"/>
          </w:divBdr>
          <w:divsChild>
            <w:div w:id="68879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7201">
      <w:bodyDiv w:val="1"/>
      <w:marLeft w:val="0"/>
      <w:marRight w:val="0"/>
      <w:marTop w:val="0"/>
      <w:marBottom w:val="0"/>
      <w:divBdr>
        <w:top w:val="none" w:sz="0" w:space="0" w:color="auto"/>
        <w:left w:val="none" w:sz="0" w:space="0" w:color="auto"/>
        <w:bottom w:val="none" w:sz="0" w:space="0" w:color="auto"/>
        <w:right w:val="none" w:sz="0" w:space="0" w:color="auto"/>
      </w:divBdr>
    </w:div>
    <w:div w:id="1753232570">
      <w:bodyDiv w:val="1"/>
      <w:marLeft w:val="0"/>
      <w:marRight w:val="0"/>
      <w:marTop w:val="0"/>
      <w:marBottom w:val="0"/>
      <w:divBdr>
        <w:top w:val="none" w:sz="0" w:space="0" w:color="auto"/>
        <w:left w:val="none" w:sz="0" w:space="0" w:color="auto"/>
        <w:bottom w:val="none" w:sz="0" w:space="0" w:color="auto"/>
        <w:right w:val="none" w:sz="0" w:space="0" w:color="auto"/>
      </w:divBdr>
      <w:divsChild>
        <w:div w:id="1689719915">
          <w:marLeft w:val="0"/>
          <w:marRight w:val="0"/>
          <w:marTop w:val="0"/>
          <w:marBottom w:val="0"/>
          <w:divBdr>
            <w:top w:val="none" w:sz="0" w:space="0" w:color="auto"/>
            <w:left w:val="none" w:sz="0" w:space="0" w:color="auto"/>
            <w:bottom w:val="none" w:sz="0" w:space="0" w:color="auto"/>
            <w:right w:val="none" w:sz="0" w:space="0" w:color="auto"/>
          </w:divBdr>
          <w:divsChild>
            <w:div w:id="151106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48211">
      <w:bodyDiv w:val="1"/>
      <w:marLeft w:val="0"/>
      <w:marRight w:val="0"/>
      <w:marTop w:val="0"/>
      <w:marBottom w:val="0"/>
      <w:divBdr>
        <w:top w:val="none" w:sz="0" w:space="0" w:color="auto"/>
        <w:left w:val="none" w:sz="0" w:space="0" w:color="auto"/>
        <w:bottom w:val="none" w:sz="0" w:space="0" w:color="auto"/>
        <w:right w:val="none" w:sz="0" w:space="0" w:color="auto"/>
      </w:divBdr>
      <w:divsChild>
        <w:div w:id="449515610">
          <w:marLeft w:val="0"/>
          <w:marRight w:val="0"/>
          <w:marTop w:val="0"/>
          <w:marBottom w:val="0"/>
          <w:divBdr>
            <w:top w:val="none" w:sz="0" w:space="0" w:color="auto"/>
            <w:left w:val="none" w:sz="0" w:space="0" w:color="auto"/>
            <w:bottom w:val="none" w:sz="0" w:space="0" w:color="auto"/>
            <w:right w:val="none" w:sz="0" w:space="0" w:color="auto"/>
          </w:divBdr>
          <w:divsChild>
            <w:div w:id="206440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62571">
      <w:bodyDiv w:val="1"/>
      <w:marLeft w:val="0"/>
      <w:marRight w:val="0"/>
      <w:marTop w:val="0"/>
      <w:marBottom w:val="0"/>
      <w:divBdr>
        <w:top w:val="none" w:sz="0" w:space="0" w:color="auto"/>
        <w:left w:val="none" w:sz="0" w:space="0" w:color="auto"/>
        <w:bottom w:val="none" w:sz="0" w:space="0" w:color="auto"/>
        <w:right w:val="none" w:sz="0" w:space="0" w:color="auto"/>
      </w:divBdr>
    </w:div>
    <w:div w:id="1969359660">
      <w:bodyDiv w:val="1"/>
      <w:marLeft w:val="0"/>
      <w:marRight w:val="0"/>
      <w:marTop w:val="0"/>
      <w:marBottom w:val="0"/>
      <w:divBdr>
        <w:top w:val="none" w:sz="0" w:space="0" w:color="auto"/>
        <w:left w:val="none" w:sz="0" w:space="0" w:color="auto"/>
        <w:bottom w:val="none" w:sz="0" w:space="0" w:color="auto"/>
        <w:right w:val="none" w:sz="0" w:space="0" w:color="auto"/>
      </w:divBdr>
      <w:divsChild>
        <w:div w:id="1374311343">
          <w:marLeft w:val="0"/>
          <w:marRight w:val="0"/>
          <w:marTop w:val="0"/>
          <w:marBottom w:val="0"/>
          <w:divBdr>
            <w:top w:val="none" w:sz="0" w:space="0" w:color="auto"/>
            <w:left w:val="none" w:sz="0" w:space="0" w:color="auto"/>
            <w:bottom w:val="none" w:sz="0" w:space="0" w:color="auto"/>
            <w:right w:val="none" w:sz="0" w:space="0" w:color="auto"/>
          </w:divBdr>
          <w:divsChild>
            <w:div w:id="165606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4973">
      <w:bodyDiv w:val="1"/>
      <w:marLeft w:val="0"/>
      <w:marRight w:val="0"/>
      <w:marTop w:val="0"/>
      <w:marBottom w:val="0"/>
      <w:divBdr>
        <w:top w:val="none" w:sz="0" w:space="0" w:color="auto"/>
        <w:left w:val="none" w:sz="0" w:space="0" w:color="auto"/>
        <w:bottom w:val="none" w:sz="0" w:space="0" w:color="auto"/>
        <w:right w:val="none" w:sz="0" w:space="0" w:color="auto"/>
      </w:divBdr>
      <w:divsChild>
        <w:div w:id="1378550904">
          <w:marLeft w:val="0"/>
          <w:marRight w:val="0"/>
          <w:marTop w:val="0"/>
          <w:marBottom w:val="0"/>
          <w:divBdr>
            <w:top w:val="none" w:sz="0" w:space="0" w:color="auto"/>
            <w:left w:val="none" w:sz="0" w:space="0" w:color="auto"/>
            <w:bottom w:val="none" w:sz="0" w:space="0" w:color="auto"/>
            <w:right w:val="none" w:sz="0" w:space="0" w:color="auto"/>
          </w:divBdr>
          <w:divsChild>
            <w:div w:id="123334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03083">
      <w:bodyDiv w:val="1"/>
      <w:marLeft w:val="0"/>
      <w:marRight w:val="0"/>
      <w:marTop w:val="0"/>
      <w:marBottom w:val="0"/>
      <w:divBdr>
        <w:top w:val="none" w:sz="0" w:space="0" w:color="auto"/>
        <w:left w:val="none" w:sz="0" w:space="0" w:color="auto"/>
        <w:bottom w:val="none" w:sz="0" w:space="0" w:color="auto"/>
        <w:right w:val="none" w:sz="0" w:space="0" w:color="auto"/>
      </w:divBdr>
      <w:divsChild>
        <w:div w:id="1026368865">
          <w:marLeft w:val="0"/>
          <w:marRight w:val="0"/>
          <w:marTop w:val="0"/>
          <w:marBottom w:val="0"/>
          <w:divBdr>
            <w:top w:val="none" w:sz="0" w:space="0" w:color="auto"/>
            <w:left w:val="none" w:sz="0" w:space="0" w:color="auto"/>
            <w:bottom w:val="none" w:sz="0" w:space="0" w:color="auto"/>
            <w:right w:val="none" w:sz="0" w:space="0" w:color="auto"/>
          </w:divBdr>
          <w:divsChild>
            <w:div w:id="5046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472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mariadb.org/download/?t=mariadb&amp;p=mariadb&amp;r=11.2.0&amp;os=windows&amp;cpu=x86_64&amp;pkg=msi&amp;m=mv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github.com/LinusTimoDaniels/Abschlussprojekt_ZLI.gi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_rels/settings.xml.rels><?xml version="1.0" encoding="UTF-8" standalone="yes"?>
<Relationships xmlns="http://schemas.openxmlformats.org/package/2006/relationships"><Relationship Id="rId1" Type="http://schemas.openxmlformats.org/officeDocument/2006/relationships/attachedTemplate" Target="file:///C:\000_Dokumente\010_ZLI\015_Dokumente\Vorlage\Dokumentation_Vorlag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Dokumentation_Vorlage.dotx</Template>
  <TotalTime>0</TotalTime>
  <Pages>24</Pages>
  <Words>2511</Words>
  <Characters>15825</Characters>
  <Application>Microsoft Office Word</Application>
  <DocSecurity>0</DocSecurity>
  <Lines>131</Lines>
  <Paragraphs>36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ZLI Abschlussprojekt</vt:lpstr>
      <vt:lpstr/>
    </vt:vector>
  </TitlesOfParts>
  <Company/>
  <LinksUpToDate>false</LinksUpToDate>
  <CharactersWithSpaces>18300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ZLI Abschlussprojekt</dc:title>
  <dc:subject>RootCook</dc:subject>
  <dc:creator>Linus Daniels</dc:creator>
  <cp:keywords/>
  <dc:description/>
  <cp:lastModifiedBy>Daniels Linus Timo</cp:lastModifiedBy>
  <cp:revision>22</cp:revision>
  <dcterms:created xsi:type="dcterms:W3CDTF">2023-06-28T07:09:00Z</dcterms:created>
  <dcterms:modified xsi:type="dcterms:W3CDTF">2023-06-30T07:33:00Z</dcterms:modified>
</cp:coreProperties>
</file>